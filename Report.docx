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A8A497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eastAsia="zh-CN"/>
        </w:rPr>
        <w:drawing>
          <wp:inline distT="0" distB="0" distL="0" distR="0" wp14:anchorId="0C7F89FF" wp14:editId="13DDAF31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BB218FF" w14:textId="7A75EC97" w:rsidR="00C04DA5" w:rsidRDefault="00196DC7" w:rsidP="00C04DA5">
      <w:pPr>
        <w:pStyle w:val="Title"/>
        <w:rPr>
          <w:lang w:eastAsia="zh-CN"/>
        </w:rPr>
      </w:pPr>
      <w:r>
        <w:rPr>
          <w:lang w:eastAsia="zh-CN"/>
        </w:rPr>
        <w:t xml:space="preserve">Assignment </w:t>
      </w:r>
      <w:r>
        <w:rPr>
          <w:rFonts w:hint="eastAsia"/>
          <w:lang w:eastAsia="zh-CN"/>
        </w:rPr>
        <w:t xml:space="preserve">Report </w:t>
      </w:r>
    </w:p>
    <w:p w14:paraId="4BDCBABB" w14:textId="2094C4DD" w:rsidR="00C6554A" w:rsidRDefault="007C39A8" w:rsidP="00C40E0E">
      <w:pPr>
        <w:pStyle w:val="Subtitle"/>
        <w:rPr>
          <w:caps w:val="0"/>
          <w:sz w:val="32"/>
          <w:szCs w:val="32"/>
          <w:lang w:eastAsia="zh-CN"/>
        </w:rPr>
      </w:pPr>
      <w:r w:rsidRPr="007C39A8">
        <w:rPr>
          <w:caps w:val="0"/>
          <w:sz w:val="32"/>
          <w:szCs w:val="32"/>
          <w:lang w:eastAsia="zh-CN"/>
        </w:rPr>
        <w:t xml:space="preserve">Findings on </w:t>
      </w:r>
      <w:r w:rsidR="00F30C53">
        <w:rPr>
          <w:rFonts w:hint="eastAsia"/>
          <w:caps w:val="0"/>
          <w:sz w:val="32"/>
          <w:szCs w:val="32"/>
          <w:lang w:eastAsia="zh-CN"/>
        </w:rPr>
        <w:t>Websi</w:t>
      </w:r>
      <w:r w:rsidR="00F30C53">
        <w:rPr>
          <w:caps w:val="0"/>
          <w:sz w:val="32"/>
          <w:szCs w:val="32"/>
          <w:lang w:eastAsia="zh-CN"/>
        </w:rPr>
        <w:t>te</w:t>
      </w:r>
      <w:r w:rsidRPr="007C39A8">
        <w:rPr>
          <w:caps w:val="0"/>
          <w:sz w:val="32"/>
          <w:szCs w:val="32"/>
          <w:lang w:eastAsia="zh-CN"/>
        </w:rPr>
        <w:t xml:space="preserve"> Data</w:t>
      </w:r>
      <w:r w:rsidR="00C40E0E">
        <w:rPr>
          <w:caps w:val="0"/>
          <w:sz w:val="32"/>
          <w:szCs w:val="32"/>
          <w:lang w:eastAsia="zh-CN"/>
        </w:rPr>
        <w:t xml:space="preserve"> </w:t>
      </w:r>
      <w:r w:rsidR="00196DC7">
        <w:rPr>
          <w:caps w:val="0"/>
          <w:sz w:val="32"/>
          <w:szCs w:val="32"/>
          <w:lang w:eastAsia="zh-CN"/>
        </w:rPr>
        <w:t>&amp;</w:t>
      </w:r>
    </w:p>
    <w:p w14:paraId="7F8F6BF1" w14:textId="19B0D040" w:rsidR="00196DC7" w:rsidRDefault="00196DC7" w:rsidP="00C6554A">
      <w:pPr>
        <w:pStyle w:val="Subtitle"/>
        <w:rPr>
          <w:caps w:val="0"/>
          <w:sz w:val="32"/>
          <w:szCs w:val="32"/>
          <w:lang w:eastAsia="zh-CN"/>
        </w:rPr>
      </w:pPr>
      <w:r>
        <w:rPr>
          <w:caps w:val="0"/>
          <w:sz w:val="32"/>
          <w:szCs w:val="32"/>
          <w:lang w:eastAsia="zh-CN"/>
        </w:rPr>
        <w:t>Extended Research on Twitter data</w:t>
      </w:r>
    </w:p>
    <w:p w14:paraId="3482AC71" w14:textId="77777777" w:rsidR="006E3FCA" w:rsidRDefault="006E3FCA" w:rsidP="00C6554A">
      <w:pPr>
        <w:pStyle w:val="Subtitle"/>
        <w:rPr>
          <w:caps w:val="0"/>
          <w:sz w:val="32"/>
          <w:szCs w:val="32"/>
          <w:lang w:eastAsia="zh-CN"/>
        </w:rPr>
      </w:pPr>
    </w:p>
    <w:p w14:paraId="42D761C8" w14:textId="77777777" w:rsidR="006E3FCA" w:rsidRDefault="006E3FCA" w:rsidP="00C6554A">
      <w:pPr>
        <w:pStyle w:val="Subtitle"/>
        <w:rPr>
          <w:caps w:val="0"/>
          <w:sz w:val="32"/>
          <w:szCs w:val="32"/>
          <w:lang w:eastAsia="zh-CN"/>
        </w:rPr>
      </w:pPr>
    </w:p>
    <w:p w14:paraId="5BCF0441" w14:textId="77777777" w:rsidR="006E3FCA" w:rsidRPr="007C39A8" w:rsidRDefault="006E3FCA" w:rsidP="00C6554A">
      <w:pPr>
        <w:pStyle w:val="Subtitle"/>
        <w:rPr>
          <w:sz w:val="32"/>
          <w:szCs w:val="32"/>
        </w:rPr>
      </w:pPr>
    </w:p>
    <w:p w14:paraId="6DF466FB" w14:textId="6612EA64" w:rsidR="00C6554A" w:rsidRDefault="007C39A8" w:rsidP="00C6554A">
      <w:pPr>
        <w:pStyle w:val="ContactInfo"/>
      </w:pPr>
      <w:r>
        <w:rPr>
          <w:rFonts w:hint="eastAsia"/>
          <w:lang w:eastAsia="zh-CN"/>
        </w:rPr>
        <w:t>Zhengxing Li</w:t>
      </w:r>
      <w:r w:rsidR="00C6554A">
        <w:t xml:space="preserve"> | </w:t>
      </w:r>
      <w:r>
        <w:rPr>
          <w:rFonts w:hint="eastAsia"/>
          <w:lang w:eastAsia="zh-CN"/>
        </w:rPr>
        <w:t>D00171597</w:t>
      </w:r>
      <w:r w:rsidR="00C6554A">
        <w:t xml:space="preserve"> |</w:t>
      </w:r>
      <w:r w:rsidR="00C6554A" w:rsidRPr="00D5413C">
        <w:t xml:space="preserve"> </w:t>
      </w:r>
      <w:r w:rsidR="00F30C53">
        <w:rPr>
          <w:rFonts w:hint="eastAsia"/>
          <w:lang w:eastAsia="zh-CN"/>
        </w:rPr>
        <w:t>27</w:t>
      </w:r>
      <w:r>
        <w:rPr>
          <w:rFonts w:hint="eastAsia"/>
          <w:lang w:eastAsia="zh-CN"/>
        </w:rPr>
        <w:t>/</w:t>
      </w:r>
      <w:r w:rsidR="00F30C53">
        <w:rPr>
          <w:lang w:eastAsia="zh-CN"/>
        </w:rPr>
        <w:t>03</w:t>
      </w:r>
      <w:r>
        <w:rPr>
          <w:rFonts w:hint="eastAsia"/>
          <w:lang w:eastAsia="zh-CN"/>
        </w:rPr>
        <w:t>/</w:t>
      </w:r>
      <w:r w:rsidR="00F30C53">
        <w:rPr>
          <w:lang w:eastAsia="zh-CN"/>
        </w:rPr>
        <w:t>2017</w:t>
      </w:r>
      <w:r w:rsidR="00EF288D">
        <w:rPr>
          <w:rFonts w:hint="eastAsia"/>
          <w:lang w:eastAsia="zh-CN"/>
        </w:rPr>
        <w:t xml:space="preserve"> | Data </w:t>
      </w:r>
      <w:r w:rsidR="00F30C53">
        <w:rPr>
          <w:lang w:eastAsia="zh-CN"/>
        </w:rPr>
        <w:t>Analysis 1</w:t>
      </w:r>
      <w:r w:rsidR="00C6554A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595959" w:themeColor="text1" w:themeTint="A6"/>
          <w:szCs w:val="22"/>
        </w:rPr>
        <w:id w:val="-100003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2D3DCE" w14:textId="70ED7F1F" w:rsidR="00EA6084" w:rsidRDefault="00EA6084">
          <w:pPr>
            <w:pStyle w:val="TOCHeading"/>
          </w:pPr>
          <w:r>
            <w:t>Table of Conte</w:t>
          </w:r>
          <w:bookmarkStart w:id="5" w:name="_GoBack"/>
          <w:bookmarkEnd w:id="5"/>
          <w:r>
            <w:t>nts</w:t>
          </w:r>
        </w:p>
        <w:p w14:paraId="6D7B5EAA" w14:textId="77777777" w:rsidR="00D25368" w:rsidRDefault="00EA6084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lang w:eastAsia="zh-C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1138653" w:history="1">
            <w:r w:rsidR="00D25368" w:rsidRPr="005C1EFA">
              <w:rPr>
                <w:rStyle w:val="Hyperlink"/>
                <w:noProof/>
                <w:lang w:eastAsia="zh-CN"/>
              </w:rPr>
              <w:t>Introduction</w:t>
            </w:r>
            <w:r w:rsidR="00D25368">
              <w:rPr>
                <w:noProof/>
                <w:webHidden/>
              </w:rPr>
              <w:tab/>
            </w:r>
            <w:r w:rsidR="00D25368">
              <w:rPr>
                <w:noProof/>
                <w:webHidden/>
              </w:rPr>
              <w:fldChar w:fldCharType="begin"/>
            </w:r>
            <w:r w:rsidR="00D25368">
              <w:rPr>
                <w:noProof/>
                <w:webHidden/>
              </w:rPr>
              <w:instrText xml:space="preserve"> PAGEREF _Toc481138653 \h </w:instrText>
            </w:r>
            <w:r w:rsidR="00D25368">
              <w:rPr>
                <w:noProof/>
                <w:webHidden/>
              </w:rPr>
            </w:r>
            <w:r w:rsidR="00D25368">
              <w:rPr>
                <w:noProof/>
                <w:webHidden/>
              </w:rPr>
              <w:fldChar w:fldCharType="separate"/>
            </w:r>
            <w:r w:rsidR="00D25368">
              <w:rPr>
                <w:noProof/>
                <w:webHidden/>
              </w:rPr>
              <w:t>2</w:t>
            </w:r>
            <w:r w:rsidR="00D25368">
              <w:rPr>
                <w:noProof/>
                <w:webHidden/>
              </w:rPr>
              <w:fldChar w:fldCharType="end"/>
            </w:r>
          </w:hyperlink>
        </w:p>
        <w:p w14:paraId="30EB8AD5" w14:textId="77777777" w:rsidR="00D25368" w:rsidRDefault="00D2536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lang w:eastAsia="zh-CN"/>
            </w:rPr>
          </w:pPr>
          <w:hyperlink w:anchor="_Toc481138654" w:history="1">
            <w:r w:rsidRPr="005C1EFA">
              <w:rPr>
                <w:rStyle w:val="Hyperlink"/>
                <w:noProof/>
                <w:lang w:eastAsia="zh-CN"/>
              </w:rPr>
              <w:t>Missing Data &amp; 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D695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55" w:history="1">
            <w:r w:rsidRPr="005C1EFA">
              <w:rPr>
                <w:rStyle w:val="Hyperlink"/>
                <w:noProof/>
                <w:lang w:eastAsia="zh-CN"/>
              </w:rPr>
              <w:t>1.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Missing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9FDB9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56" w:history="1">
            <w:r w:rsidRPr="005C1EFA">
              <w:rPr>
                <w:rStyle w:val="Hyperlink"/>
                <w:noProof/>
                <w:lang w:eastAsia="zh-CN"/>
              </w:rPr>
              <w:t>2.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79C1E" w14:textId="77777777" w:rsidR="00D25368" w:rsidRDefault="00D2536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lang w:eastAsia="zh-CN"/>
            </w:rPr>
          </w:pPr>
          <w:hyperlink w:anchor="_Toc481138657" w:history="1">
            <w:r w:rsidRPr="005C1EFA">
              <w:rPr>
                <w:rStyle w:val="Hyperlink"/>
                <w:noProof/>
                <w:lang w:eastAsia="zh-CN"/>
              </w:rPr>
              <w:t>Descriptive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CF2AF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58" w:history="1">
            <w:r w:rsidRPr="005C1EFA">
              <w:rPr>
                <w:rStyle w:val="Hyperlink"/>
                <w:noProof/>
                <w:lang w:eastAsia="zh-CN"/>
              </w:rPr>
              <w:t>1.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Type of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6D780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59" w:history="1">
            <w:r w:rsidRPr="005C1EFA">
              <w:rPr>
                <w:rStyle w:val="Hyperlink"/>
                <w:noProof/>
                <w:lang w:eastAsia="zh-CN"/>
              </w:rPr>
              <w:t>2.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The Number of Live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61E9F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60" w:history="1">
            <w:r w:rsidRPr="005C1EFA">
              <w:rPr>
                <w:rStyle w:val="Hyperlink"/>
                <w:noProof/>
                <w:lang w:eastAsia="zh-CN"/>
              </w:rPr>
              <w:t>3.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Down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17A6D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61" w:history="1">
            <w:r w:rsidRPr="005C1EFA">
              <w:rPr>
                <w:rStyle w:val="Hyperlink"/>
                <w:noProof/>
                <w:lang w:eastAsia="zh-CN"/>
              </w:rPr>
              <w:t>4.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The Number of Hits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27812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62" w:history="1">
            <w:r w:rsidRPr="005C1EFA">
              <w:rPr>
                <w:rStyle w:val="Hyperlink"/>
                <w:noProof/>
                <w:lang w:eastAsia="zh-CN"/>
              </w:rPr>
              <w:t>5.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Website Still Alive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52787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63" w:history="1">
            <w:r w:rsidRPr="005C1EFA">
              <w:rPr>
                <w:rStyle w:val="Hyperlink"/>
                <w:noProof/>
                <w:lang w:eastAsia="zh-CN"/>
              </w:rPr>
              <w:t>6.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The Number of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297A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64" w:history="1">
            <w:r w:rsidRPr="005C1EFA">
              <w:rPr>
                <w:rStyle w:val="Hyperlink"/>
                <w:noProof/>
                <w:lang w:eastAsia="zh-CN"/>
              </w:rPr>
              <w:t>7.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Average Sales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61970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65" w:history="1">
            <w:r w:rsidRPr="005C1EFA">
              <w:rPr>
                <w:rStyle w:val="Hyperlink"/>
                <w:noProof/>
                <w:lang w:eastAsia="zh-CN"/>
              </w:rPr>
              <w:t>8.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Average User 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AE203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66" w:history="1">
            <w:r w:rsidRPr="005C1EFA">
              <w:rPr>
                <w:rStyle w:val="Hyperlink"/>
                <w:noProof/>
                <w:lang w:eastAsia="zh-CN"/>
              </w:rPr>
              <w:t>9.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Usability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D5E8A" w14:textId="77777777" w:rsidR="00D25368" w:rsidRDefault="00D2536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lang w:eastAsia="zh-CN"/>
            </w:rPr>
          </w:pPr>
          <w:hyperlink w:anchor="_Toc481138667" w:history="1">
            <w:r w:rsidRPr="005C1EFA">
              <w:rPr>
                <w:rStyle w:val="Hyperlink"/>
                <w:noProof/>
                <w:lang w:eastAsia="zh-CN"/>
              </w:rPr>
              <w:t>Correlation &amp; 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0989F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68" w:history="1">
            <w:r w:rsidRPr="005C1EFA">
              <w:rPr>
                <w:rStyle w:val="Hyperlink"/>
                <w:noProof/>
                <w:lang w:eastAsia="zh-CN"/>
              </w:rPr>
              <w:t>1.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The Number of Live Days &amp; The Number of Hits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BBFFD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69" w:history="1">
            <w:r w:rsidRPr="005C1EFA">
              <w:rPr>
                <w:rStyle w:val="Hyperlink"/>
                <w:noProof/>
                <w:lang w:eastAsia="zh-CN"/>
              </w:rPr>
              <w:t>2.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The Number of Live Days &amp; The Number of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1789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70" w:history="1">
            <w:r w:rsidRPr="005C1EFA">
              <w:rPr>
                <w:rStyle w:val="Hyperlink"/>
                <w:noProof/>
                <w:lang w:eastAsia="zh-CN"/>
              </w:rPr>
              <w:t>3.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The Number of Sales &amp; Average Sales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DFAC" w14:textId="77777777" w:rsidR="00D25368" w:rsidRDefault="00D2536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lang w:eastAsia="zh-CN"/>
            </w:rPr>
          </w:pPr>
          <w:hyperlink w:anchor="_Toc481138671" w:history="1">
            <w:r w:rsidRPr="005C1EFA">
              <w:rPr>
                <w:rStyle w:val="Hyperlink"/>
                <w:noProof/>
                <w:lang w:eastAsia="zh-CN"/>
              </w:rPr>
              <w:t>Confidence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C1D2" w14:textId="77777777" w:rsidR="00D25368" w:rsidRDefault="00D2536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72" w:history="1">
            <w:r w:rsidRPr="005C1EFA">
              <w:rPr>
                <w:rStyle w:val="Hyperlink"/>
                <w:noProof/>
                <w:lang w:eastAsia="zh-CN"/>
              </w:rPr>
              <w:t>Confidence Interval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56456" w14:textId="77777777" w:rsidR="00D25368" w:rsidRDefault="00D2536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73" w:history="1">
            <w:r w:rsidRPr="005C1EFA">
              <w:rPr>
                <w:rStyle w:val="Hyperlink"/>
                <w:noProof/>
                <w:lang w:eastAsia="zh-CN"/>
              </w:rPr>
              <w:t>Confidence Interval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72948" w14:textId="77777777" w:rsidR="00D25368" w:rsidRDefault="00D2536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74" w:history="1">
            <w:r w:rsidRPr="005C1EFA">
              <w:rPr>
                <w:rStyle w:val="Hyperlink"/>
                <w:noProof/>
                <w:lang w:eastAsia="zh-CN"/>
              </w:rPr>
              <w:t>Confidence Interval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79AAE" w14:textId="77777777" w:rsidR="00D25368" w:rsidRDefault="00D2536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lang w:eastAsia="zh-CN"/>
            </w:rPr>
          </w:pPr>
          <w:hyperlink w:anchor="_Toc481138675" w:history="1">
            <w:r w:rsidRPr="005C1EFA">
              <w:rPr>
                <w:rStyle w:val="Hyperlink"/>
                <w:noProof/>
                <w:lang w:eastAsia="zh-CN"/>
              </w:rPr>
              <w:t>Hypothesis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D1CA" w14:textId="77777777" w:rsidR="00D25368" w:rsidRDefault="00D2536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76" w:history="1">
            <w:r w:rsidRPr="005C1EFA">
              <w:rPr>
                <w:rStyle w:val="Hyperlink"/>
                <w:noProof/>
                <w:lang w:eastAsia="zh-CN"/>
              </w:rPr>
              <w:t>Hypothesis Test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DFE49" w14:textId="77777777" w:rsidR="00D25368" w:rsidRDefault="00D2536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77" w:history="1">
            <w:r w:rsidRPr="005C1EFA">
              <w:rPr>
                <w:rStyle w:val="Hyperlink"/>
                <w:noProof/>
                <w:lang w:eastAsia="zh-CN"/>
              </w:rPr>
              <w:t>Hypothesis Test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1070" w14:textId="77777777" w:rsidR="00D25368" w:rsidRDefault="00D25368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78" w:history="1">
            <w:r w:rsidRPr="005C1EFA">
              <w:rPr>
                <w:rStyle w:val="Hyperlink"/>
                <w:noProof/>
                <w:lang w:eastAsia="zh-CN"/>
              </w:rPr>
              <w:t>Hypothesis Test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04AF8" w14:textId="77777777" w:rsidR="00D25368" w:rsidRDefault="00D2536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lang w:eastAsia="zh-CN"/>
            </w:rPr>
          </w:pPr>
          <w:hyperlink w:anchor="_Toc481138679" w:history="1">
            <w:r w:rsidRPr="005C1EFA">
              <w:rPr>
                <w:rStyle w:val="Hyperlink"/>
                <w:noProof/>
                <w:lang w:eastAsia="zh-CN"/>
              </w:rPr>
              <w:t>Extension of Research on Twitter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BB00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80" w:history="1">
            <w:r w:rsidRPr="005C1EFA">
              <w:rPr>
                <w:rStyle w:val="Hyperlink"/>
                <w:noProof/>
                <w:lang w:eastAsia="zh-CN"/>
              </w:rPr>
              <w:t>1.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ABD9A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81" w:history="1">
            <w:r w:rsidRPr="005C1EFA">
              <w:rPr>
                <w:rStyle w:val="Hyperlink"/>
                <w:noProof/>
                <w:lang w:eastAsia="zh-CN"/>
              </w:rPr>
              <w:t>2.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Obtain &amp; Prepare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89C2E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82" w:history="1">
            <w:r w:rsidRPr="005C1EFA">
              <w:rPr>
                <w:rStyle w:val="Hyperlink"/>
                <w:noProof/>
                <w:lang w:eastAsia="zh-CN"/>
              </w:rPr>
              <w:t>3.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Analysis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C6561" w14:textId="77777777" w:rsidR="00D25368" w:rsidRDefault="00D25368">
          <w:pPr>
            <w:pStyle w:val="TOC2"/>
            <w:tabs>
              <w:tab w:val="left" w:pos="840"/>
              <w:tab w:val="right" w:leader="dot" w:pos="9350"/>
            </w:tabs>
            <w:rPr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481138683" w:history="1">
            <w:r w:rsidRPr="005C1EFA">
              <w:rPr>
                <w:rStyle w:val="Hyperlink"/>
                <w:noProof/>
                <w:lang w:eastAsia="zh-CN"/>
              </w:rPr>
              <w:t>4.</w:t>
            </w:r>
            <w:r>
              <w:rPr>
                <w:b w:val="0"/>
                <w:bCs w:val="0"/>
                <w:noProof/>
                <w:color w:val="auto"/>
                <w:sz w:val="24"/>
                <w:szCs w:val="24"/>
                <w:lang w:eastAsia="zh-CN"/>
              </w:rPr>
              <w:tab/>
            </w:r>
            <w:r w:rsidRPr="005C1EFA">
              <w:rPr>
                <w:rStyle w:val="Hyperlink"/>
                <w:noProof/>
                <w:lang w:eastAsia="zh-CN"/>
              </w:rPr>
              <w:t>Confidence Interval &amp; Hypothesis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_Toc481138683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8BEC2" w14:textId="5C20C9E0" w:rsidR="00EA6084" w:rsidRDefault="00EA6084">
          <w:r>
            <w:rPr>
              <w:b/>
              <w:bCs/>
              <w:noProof/>
            </w:rPr>
            <w:fldChar w:fldCharType="end"/>
          </w:r>
        </w:p>
      </w:sdtContent>
    </w:sdt>
    <w:p w14:paraId="0171FC8A" w14:textId="77777777" w:rsidR="00EA6084" w:rsidRDefault="00EA6084" w:rsidP="00911BBB">
      <w:pPr>
        <w:pStyle w:val="Heading1"/>
        <w:tabs>
          <w:tab w:val="left" w:pos="3034"/>
        </w:tabs>
        <w:rPr>
          <w:lang w:eastAsia="zh-CN"/>
        </w:rPr>
      </w:pPr>
    </w:p>
    <w:p w14:paraId="6841D3CE" w14:textId="77777777" w:rsidR="00C9452F" w:rsidRDefault="00C9452F" w:rsidP="00C9452F">
      <w:pPr>
        <w:rPr>
          <w:lang w:eastAsia="zh-CN"/>
        </w:rPr>
      </w:pPr>
    </w:p>
    <w:p w14:paraId="72B7F36F" w14:textId="77777777" w:rsidR="00C9452F" w:rsidRDefault="00C9452F" w:rsidP="00C9452F">
      <w:pPr>
        <w:rPr>
          <w:lang w:eastAsia="zh-CN"/>
        </w:rPr>
      </w:pPr>
    </w:p>
    <w:p w14:paraId="541F9D39" w14:textId="4E0CC838" w:rsidR="00C6554A" w:rsidRDefault="007C39A8" w:rsidP="00EA6084">
      <w:pPr>
        <w:pStyle w:val="Heading1"/>
        <w:tabs>
          <w:tab w:val="left" w:pos="1011"/>
        </w:tabs>
        <w:rPr>
          <w:lang w:eastAsia="zh-CN"/>
        </w:rPr>
      </w:pPr>
      <w:bookmarkStart w:id="6" w:name="_Toc481138653"/>
      <w:r>
        <w:rPr>
          <w:rFonts w:hint="eastAsia"/>
          <w:lang w:eastAsia="zh-CN"/>
        </w:rPr>
        <w:t>Introduction</w:t>
      </w:r>
      <w:bookmarkEnd w:id="6"/>
      <w:r w:rsidR="00911BBB">
        <w:rPr>
          <w:lang w:eastAsia="zh-CN"/>
        </w:rPr>
        <w:tab/>
      </w:r>
    </w:p>
    <w:p w14:paraId="5ED6F896" w14:textId="5DAE8BB4" w:rsidR="0088287B" w:rsidRDefault="0088287B" w:rsidP="0088287B">
      <w:pPr>
        <w:rPr>
          <w:lang w:eastAsia="zh-CN"/>
        </w:rPr>
      </w:pPr>
      <w:r>
        <w:rPr>
          <w:lang w:eastAsia="zh-CN"/>
        </w:rPr>
        <w:t>In this report, I’m going to interpret my findings on</w:t>
      </w:r>
      <w:r w:rsidR="008F5117">
        <w:rPr>
          <w:lang w:eastAsia="zh-CN"/>
        </w:rPr>
        <w:t xml:space="preserve"> analysis of given website data and </w:t>
      </w:r>
      <w:r w:rsidR="000C55FC">
        <w:rPr>
          <w:lang w:eastAsia="zh-CN"/>
        </w:rPr>
        <w:t xml:space="preserve">report my results in </w:t>
      </w:r>
      <w:r w:rsidR="00B70E33">
        <w:rPr>
          <w:lang w:eastAsia="zh-CN"/>
        </w:rPr>
        <w:t>the following several aspects:</w:t>
      </w:r>
    </w:p>
    <w:p w14:paraId="71EDD372" w14:textId="3307FFB3" w:rsidR="00B70E33" w:rsidRDefault="001C0AA5" w:rsidP="00B70E33">
      <w:pPr>
        <w:pStyle w:val="ListParagraph"/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 xml:space="preserve">Finding and </w:t>
      </w:r>
      <w:r w:rsidR="000C55FC">
        <w:rPr>
          <w:lang w:eastAsia="zh-CN"/>
        </w:rPr>
        <w:t>handling missing data</w:t>
      </w:r>
    </w:p>
    <w:p w14:paraId="5A6A172D" w14:textId="62AACD66" w:rsidR="000C55FC" w:rsidRDefault="000C55FC" w:rsidP="00B70E33">
      <w:pPr>
        <w:pStyle w:val="ListParagraph"/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Identification and treatment of outliers</w:t>
      </w:r>
    </w:p>
    <w:p w14:paraId="54E95483" w14:textId="27A4FDD2" w:rsidR="000C55FC" w:rsidRDefault="000C55FC" w:rsidP="00B70E33">
      <w:pPr>
        <w:pStyle w:val="ListParagraph"/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Generating and interpreting descriptive statistics for each variable</w:t>
      </w:r>
    </w:p>
    <w:p w14:paraId="4D96A782" w14:textId="0588C512" w:rsidR="000C55FC" w:rsidRDefault="000C55FC" w:rsidP="00B70E33">
      <w:pPr>
        <w:pStyle w:val="ListParagraph"/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Producing appropriate data visualization</w:t>
      </w:r>
    </w:p>
    <w:p w14:paraId="05B1C189" w14:textId="661B2369" w:rsidR="00503AEE" w:rsidRDefault="00503AEE" w:rsidP="00503AEE">
      <w:pPr>
        <w:pStyle w:val="ListParagraph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H</w:t>
      </w:r>
      <w:r w:rsidR="00765AD3">
        <w:rPr>
          <w:rFonts w:hint="eastAsia"/>
          <w:lang w:eastAsia="zh-CN"/>
        </w:rPr>
        <w:t xml:space="preserve">ypothesis </w:t>
      </w:r>
      <w:r>
        <w:rPr>
          <w:lang w:eastAsia="zh-CN"/>
        </w:rPr>
        <w:t>testing</w:t>
      </w:r>
    </w:p>
    <w:p w14:paraId="3A2A6C74" w14:textId="2C0FE178" w:rsidR="00503AEE" w:rsidRDefault="00503AEE" w:rsidP="00503AEE">
      <w:pPr>
        <w:rPr>
          <w:lang w:eastAsia="zh-CN"/>
        </w:rPr>
      </w:pPr>
      <w:r>
        <w:rPr>
          <w:lang w:eastAsia="zh-CN"/>
        </w:rPr>
        <w:t xml:space="preserve">Furthermore, I’ll also extend and refine the research on Twitter data from last semester by adding hypothesis data to it </w:t>
      </w:r>
      <w:r w:rsidR="00F5389C">
        <w:rPr>
          <w:lang w:eastAsia="zh-CN"/>
        </w:rPr>
        <w:t>and drawing some conclusions from the test results.</w:t>
      </w:r>
    </w:p>
    <w:p w14:paraId="7CE659CC" w14:textId="4339AF00" w:rsidR="00F5389C" w:rsidRDefault="00C07B76" w:rsidP="00503AEE">
      <w:pPr>
        <w:rPr>
          <w:lang w:eastAsia="zh-CN"/>
        </w:rPr>
      </w:pPr>
      <w:r>
        <w:rPr>
          <w:lang w:eastAsia="zh-CN"/>
        </w:rPr>
        <w:t xml:space="preserve">Before actually carrying out analysis on the </w:t>
      </w:r>
      <w:r w:rsidR="008E1249">
        <w:rPr>
          <w:lang w:eastAsia="zh-CN"/>
        </w:rPr>
        <w:t xml:space="preserve">data set, I’d like to provide some basic information of this data set first. This data set are activities of 100 websites captured in period from 31/12/2015 to 31/12/2016. The data set contains 100 records in total with some missing values and 9 fields which are type of website, day being live, down time, the number of hits, still </w:t>
      </w:r>
      <w:r w:rsidR="00F251BC">
        <w:rPr>
          <w:lang w:eastAsia="zh-CN"/>
        </w:rPr>
        <w:t>a</w:t>
      </w:r>
      <w:r w:rsidR="008E1249">
        <w:rPr>
          <w:lang w:eastAsia="zh-CN"/>
        </w:rPr>
        <w:t xml:space="preserve">live or not, the number of sales within this period, average </w:t>
      </w:r>
      <w:r w:rsidR="003C777C">
        <w:rPr>
          <w:lang w:eastAsia="zh-CN"/>
        </w:rPr>
        <w:t>sales value, average user age and usability rating respectively.</w:t>
      </w:r>
    </w:p>
    <w:p w14:paraId="0D21951B" w14:textId="61AC27A3" w:rsidR="00A3171A" w:rsidRDefault="00A3171A" w:rsidP="00A3171A">
      <w:pPr>
        <w:pStyle w:val="Heading1"/>
        <w:rPr>
          <w:lang w:eastAsia="zh-CN"/>
        </w:rPr>
      </w:pPr>
      <w:bookmarkStart w:id="7" w:name="_Toc481138654"/>
      <w:r>
        <w:rPr>
          <w:lang w:eastAsia="zh-CN"/>
        </w:rPr>
        <w:t>Missing Data &amp; Outliers</w:t>
      </w:r>
      <w:bookmarkEnd w:id="7"/>
    </w:p>
    <w:p w14:paraId="408EC2D4" w14:textId="0D516984" w:rsidR="00FC4684" w:rsidRPr="00FC4684" w:rsidRDefault="00FC4684" w:rsidP="00FC4684">
      <w:pPr>
        <w:rPr>
          <w:lang w:eastAsia="zh-CN"/>
        </w:rPr>
      </w:pPr>
      <w:r>
        <w:rPr>
          <w:lang w:eastAsia="zh-CN"/>
        </w:rPr>
        <w:t xml:space="preserve">The first step of the analysis is data cleansing. In this phase, I need to identify and handle missing values and outliers to prepare data for following analysis. </w:t>
      </w:r>
    </w:p>
    <w:p w14:paraId="5E8619C3" w14:textId="28AC1399" w:rsidR="00A3171A" w:rsidRDefault="00A3171A" w:rsidP="00A3171A">
      <w:pPr>
        <w:pStyle w:val="Heading2"/>
        <w:numPr>
          <w:ilvl w:val="0"/>
          <w:numId w:val="20"/>
        </w:numPr>
        <w:rPr>
          <w:caps w:val="0"/>
          <w:lang w:eastAsia="zh-CN"/>
        </w:rPr>
      </w:pPr>
      <w:bookmarkStart w:id="8" w:name="_Toc481138655"/>
      <w:r>
        <w:rPr>
          <w:caps w:val="0"/>
          <w:lang w:eastAsia="zh-CN"/>
        </w:rPr>
        <w:t>Missing Data</w:t>
      </w:r>
      <w:bookmarkEnd w:id="8"/>
    </w:p>
    <w:p w14:paraId="1253B7F6" w14:textId="264C3331" w:rsidR="00FC4684" w:rsidRPr="00FC4684" w:rsidRDefault="00FC4684" w:rsidP="00FC4684">
      <w:pPr>
        <w:rPr>
          <w:lang w:eastAsia="zh-CN"/>
        </w:rPr>
      </w:pPr>
      <w:r>
        <w:rPr>
          <w:lang w:eastAsia="zh-CN"/>
        </w:rPr>
        <w:t xml:space="preserve">Missing values or missing data are very common in statistics and it can have tremendous influence on the conclusions, so we should be </w:t>
      </w:r>
      <w:proofErr w:type="gramStart"/>
      <w:r>
        <w:rPr>
          <w:lang w:eastAsia="zh-CN"/>
        </w:rPr>
        <w:t>really careful</w:t>
      </w:r>
      <w:proofErr w:type="gramEnd"/>
      <w:r>
        <w:rPr>
          <w:lang w:eastAsia="zh-CN"/>
        </w:rPr>
        <w:t xml:space="preserve"> with them.</w:t>
      </w:r>
    </w:p>
    <w:p w14:paraId="38C8A327" w14:textId="6EA4FC31" w:rsidR="00064137" w:rsidRDefault="00911F90" w:rsidP="00064137">
      <w:pPr>
        <w:rPr>
          <w:lang w:eastAsia="zh-CN"/>
        </w:rPr>
      </w:pPr>
      <w:r>
        <w:rPr>
          <w:lang w:eastAsia="zh-CN"/>
        </w:rPr>
        <w:lastRenderedPageBreak/>
        <w:t>To identify the missing data, I first check whether the length of each array is 100 or not. Then I find there are several</w:t>
      </w:r>
      <w:r w:rsidR="006E3FCA">
        <w:rPr>
          <w:lang w:eastAsia="zh-CN"/>
        </w:rPr>
        <w:t xml:space="preserve"> “NA” in the number of hits, the number of sales and average sales value by manually </w:t>
      </w:r>
      <w:r w:rsidR="009616BE">
        <w:rPr>
          <w:lang w:eastAsia="zh-CN"/>
        </w:rPr>
        <w:t xml:space="preserve">looking through the data set. </w:t>
      </w:r>
    </w:p>
    <w:p w14:paraId="609EAC10" w14:textId="5360F9EB" w:rsidR="00EC0CDF" w:rsidRDefault="00EC0CDF" w:rsidP="00064137">
      <w:pPr>
        <w:rPr>
          <w:lang w:eastAsia="zh-CN"/>
        </w:rPr>
      </w:pPr>
      <w:r w:rsidRPr="00EC0CDF">
        <w:rPr>
          <w:noProof/>
          <w:lang w:eastAsia="zh-CN"/>
        </w:rPr>
        <w:drawing>
          <wp:inline distT="0" distB="0" distL="0" distR="0" wp14:anchorId="4A6091E6" wp14:editId="2AE7B838">
            <wp:extent cx="5943600" cy="912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0C4C" w14:textId="528E3AA3" w:rsidR="00EC0CDF" w:rsidRDefault="00EC0CDF" w:rsidP="00064137">
      <w:pPr>
        <w:rPr>
          <w:lang w:eastAsia="zh-CN"/>
        </w:rPr>
      </w:pPr>
      <w:r w:rsidRPr="00EC0CDF">
        <w:rPr>
          <w:noProof/>
          <w:lang w:eastAsia="zh-CN"/>
        </w:rPr>
        <w:drawing>
          <wp:inline distT="0" distB="0" distL="0" distR="0" wp14:anchorId="356C6797" wp14:editId="5440DAB6">
            <wp:extent cx="5943600" cy="909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2D0" w14:textId="7E72FA99" w:rsidR="00EC0CDF" w:rsidRDefault="00EC0CDF" w:rsidP="00064137">
      <w:pPr>
        <w:rPr>
          <w:lang w:eastAsia="zh-CN"/>
        </w:rPr>
      </w:pPr>
      <w:r w:rsidRPr="00EC0CDF">
        <w:rPr>
          <w:noProof/>
          <w:lang w:eastAsia="zh-CN"/>
        </w:rPr>
        <w:drawing>
          <wp:inline distT="0" distB="0" distL="0" distR="0" wp14:anchorId="1C04C987" wp14:editId="7FF86EF7">
            <wp:extent cx="5943600" cy="843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DFC5" w14:textId="52C42900" w:rsidR="005039C7" w:rsidRDefault="005039C7" w:rsidP="005039C7">
      <w:pPr>
        <w:rPr>
          <w:lang w:eastAsia="zh-CN"/>
        </w:rPr>
      </w:pPr>
      <w:r>
        <w:rPr>
          <w:lang w:eastAsia="zh-CN"/>
        </w:rPr>
        <w:t>Given that there are no more than 3 missing value in the variables above, the number of missing value is relatively small compared with 100, the number of records, and I think these missing values might just have small influence on the analysis results. So, I choose to delete</w:t>
      </w:r>
      <w:r w:rsidR="00453391">
        <w:rPr>
          <w:lang w:eastAsia="zh-CN"/>
        </w:rPr>
        <w:t xml:space="preserve"> them by add each value</w:t>
      </w:r>
      <w:r>
        <w:rPr>
          <w:lang w:eastAsia="zh-CN"/>
        </w:rPr>
        <w:t xml:space="preserve"> </w:t>
      </w:r>
      <w:r w:rsidR="00453391">
        <w:rPr>
          <w:lang w:eastAsia="zh-CN"/>
        </w:rPr>
        <w:t xml:space="preserve">if it’s not “NA” </w:t>
      </w:r>
      <w:r>
        <w:rPr>
          <w:lang w:eastAsia="zh-CN"/>
        </w:rPr>
        <w:t xml:space="preserve">to </w:t>
      </w:r>
      <w:r w:rsidR="00453391">
        <w:rPr>
          <w:lang w:eastAsia="zh-CN"/>
        </w:rPr>
        <w:t>a new list for every variable.</w:t>
      </w:r>
    </w:p>
    <w:p w14:paraId="4A65B9BE" w14:textId="56ABFB2B" w:rsidR="00453391" w:rsidRDefault="00453391" w:rsidP="005039C7">
      <w:pPr>
        <w:rPr>
          <w:lang w:eastAsia="zh-CN"/>
        </w:rPr>
      </w:pPr>
      <w:r w:rsidRPr="00453391">
        <w:rPr>
          <w:noProof/>
          <w:lang w:eastAsia="zh-CN"/>
        </w:rPr>
        <w:drawing>
          <wp:inline distT="0" distB="0" distL="0" distR="0" wp14:anchorId="1ECF7BBC" wp14:editId="4C6B104E">
            <wp:extent cx="5943600" cy="899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D89D" w14:textId="717BF40D" w:rsidR="005039C7" w:rsidRDefault="00962A3E" w:rsidP="00962A3E">
      <w:pPr>
        <w:pStyle w:val="Heading2"/>
        <w:numPr>
          <w:ilvl w:val="0"/>
          <w:numId w:val="20"/>
        </w:numPr>
        <w:rPr>
          <w:caps w:val="0"/>
          <w:lang w:eastAsia="zh-CN"/>
        </w:rPr>
      </w:pPr>
      <w:bookmarkStart w:id="9" w:name="_Toc481138656"/>
      <w:r>
        <w:rPr>
          <w:caps w:val="0"/>
          <w:lang w:eastAsia="zh-CN"/>
        </w:rPr>
        <w:t>Outliers</w:t>
      </w:r>
      <w:bookmarkEnd w:id="9"/>
    </w:p>
    <w:p w14:paraId="5F4B44DC" w14:textId="77777777" w:rsidR="002926B6" w:rsidRDefault="00962A3E" w:rsidP="00962A3E">
      <w:pPr>
        <w:rPr>
          <w:lang w:eastAsia="zh-CN"/>
        </w:rPr>
      </w:pPr>
      <w:r>
        <w:rPr>
          <w:lang w:eastAsia="zh-CN"/>
        </w:rPr>
        <w:t>Data cleansing also includes identification and treatment of outliers</w:t>
      </w:r>
      <w:r w:rsidRPr="00962A3E">
        <w:rPr>
          <w:lang w:eastAsia="zh-CN"/>
        </w:rPr>
        <w:t>, I want to know if there is any outlier in the data set. If so, I will treat the outlier properly, because i</w:t>
      </w:r>
      <w:r w:rsidR="002926B6">
        <w:rPr>
          <w:lang w:eastAsia="zh-CN"/>
        </w:rPr>
        <w:t xml:space="preserve">t can give me different results. </w:t>
      </w:r>
    </w:p>
    <w:p w14:paraId="3B2ED221" w14:textId="77777777" w:rsidR="00BB7900" w:rsidRDefault="002926B6" w:rsidP="00962A3E">
      <w:pPr>
        <w:rPr>
          <w:lang w:eastAsia="zh-CN"/>
        </w:rPr>
      </w:pPr>
      <w:r>
        <w:rPr>
          <w:lang w:eastAsia="zh-CN"/>
        </w:rPr>
        <w:lastRenderedPageBreak/>
        <w:t>To identify outliers, I chose to calculate the mild fence of each variable</w:t>
      </w:r>
      <w:r w:rsidR="003A0709">
        <w:rPr>
          <w:lang w:eastAsia="zh-CN"/>
        </w:rPr>
        <w:t>. A</w:t>
      </w:r>
      <w:r>
        <w:rPr>
          <w:lang w:eastAsia="zh-CN"/>
        </w:rPr>
        <w:t>ny value falls out of this range are consider</w:t>
      </w:r>
      <w:r w:rsidR="003A0709">
        <w:rPr>
          <w:lang w:eastAsia="zh-CN"/>
        </w:rPr>
        <w:t>ed as an outlier and I will prov</w:t>
      </w:r>
      <w:r w:rsidR="00BB7900">
        <w:rPr>
          <w:lang w:eastAsia="zh-CN"/>
        </w:rPr>
        <w:t>ide more details on outliers of each variable in descriptive statistics part.</w:t>
      </w:r>
    </w:p>
    <w:p w14:paraId="7797B724" w14:textId="677EAC60" w:rsidR="00962A3E" w:rsidRDefault="00BB7900" w:rsidP="00962A3E">
      <w:pPr>
        <w:rPr>
          <w:lang w:eastAsia="zh-CN"/>
        </w:rPr>
      </w:pPr>
      <w:r>
        <w:rPr>
          <w:lang w:eastAsia="zh-CN"/>
        </w:rPr>
        <w:t xml:space="preserve">After identifying outliers, I need to find a proper treatment for those outliers. There are two ways in general, either simply remove it or report other statistics which are not influenced by outliers like median, mode range </w:t>
      </w:r>
      <w:proofErr w:type="gramStart"/>
      <w:r>
        <w:rPr>
          <w:lang w:eastAsia="zh-CN"/>
        </w:rPr>
        <w:t>and etc.</w:t>
      </w:r>
      <w:proofErr w:type="gramEnd"/>
      <w:r w:rsidR="002926B6">
        <w:rPr>
          <w:lang w:eastAsia="zh-CN"/>
        </w:rPr>
        <w:t xml:space="preserve"> In this case, each variable may have various numbers of outliers. If I remove them, this will result in different lengths of lists and bring inconvenience </w:t>
      </w:r>
      <w:r>
        <w:rPr>
          <w:lang w:eastAsia="zh-CN"/>
        </w:rPr>
        <w:t>for following analysis like producing plots, correlation and linear regression. So, I chose to keep them and report other statistics.</w:t>
      </w:r>
    </w:p>
    <w:p w14:paraId="59DBFCD0" w14:textId="7BEB9B27" w:rsidR="00BB7900" w:rsidRDefault="00BB7900" w:rsidP="00BB7900">
      <w:pPr>
        <w:pStyle w:val="Heading1"/>
        <w:rPr>
          <w:lang w:eastAsia="zh-CN"/>
        </w:rPr>
      </w:pPr>
      <w:bookmarkStart w:id="10" w:name="_Toc481138657"/>
      <w:r>
        <w:rPr>
          <w:lang w:eastAsia="zh-CN"/>
        </w:rPr>
        <w:t>Descriptive Statistics</w:t>
      </w:r>
      <w:bookmarkEnd w:id="10"/>
    </w:p>
    <w:p w14:paraId="227995C5" w14:textId="11500B6F" w:rsidR="00127E07" w:rsidRPr="00127E07" w:rsidRDefault="00127E07" w:rsidP="00127E07">
      <w:pPr>
        <w:pStyle w:val="Heading2"/>
        <w:numPr>
          <w:ilvl w:val="0"/>
          <w:numId w:val="23"/>
        </w:numPr>
        <w:rPr>
          <w:lang w:eastAsia="zh-CN"/>
        </w:rPr>
      </w:pPr>
      <w:bookmarkStart w:id="11" w:name="_Toc481138658"/>
      <w:r>
        <w:rPr>
          <w:caps w:val="0"/>
          <w:lang w:eastAsia="zh-CN"/>
        </w:rPr>
        <w:t>Type of Website</w:t>
      </w:r>
      <w:bookmarkEnd w:id="11"/>
    </w:p>
    <w:p w14:paraId="65E799B8" w14:textId="01010429" w:rsidR="00E31403" w:rsidRDefault="00D361EF" w:rsidP="00BB7900">
      <w:pPr>
        <w:rPr>
          <w:lang w:eastAsia="zh-CN"/>
        </w:rPr>
      </w:pPr>
      <w:r w:rsidRPr="00D361EF">
        <w:rPr>
          <w:noProof/>
          <w:lang w:eastAsia="zh-CN"/>
        </w:rPr>
        <w:drawing>
          <wp:inline distT="0" distB="0" distL="0" distR="0" wp14:anchorId="2E882910" wp14:editId="6B46D348">
            <wp:extent cx="5943600" cy="3216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43FB" w14:textId="77777777" w:rsidR="00E31403" w:rsidRDefault="00E31403" w:rsidP="00BB7900">
      <w:pPr>
        <w:rPr>
          <w:lang w:eastAsia="zh-CN"/>
        </w:rPr>
      </w:pPr>
    </w:p>
    <w:p w14:paraId="6F82CEFF" w14:textId="6D8CB803" w:rsidR="001F2B0D" w:rsidRDefault="00DC319B" w:rsidP="00BB7900">
      <w:pPr>
        <w:rPr>
          <w:lang w:eastAsia="zh-CN"/>
        </w:rPr>
      </w:pPr>
      <w:r>
        <w:rPr>
          <w:lang w:eastAsia="zh-CN"/>
        </w:rPr>
        <w:t>Because this set of data are all non-numeric data, I’m unable to generate</w:t>
      </w:r>
      <w:r w:rsidR="00F73440">
        <w:rPr>
          <w:lang w:eastAsia="zh-CN"/>
        </w:rPr>
        <w:t xml:space="preserve"> descriptive statistics as what I did for numeric data. However, I still can tell which type of website </w:t>
      </w:r>
      <w:r w:rsidR="00F532CB">
        <w:rPr>
          <w:lang w:eastAsia="zh-CN"/>
        </w:rPr>
        <w:t xml:space="preserve">has the largest proportion in these 100 websites. To </w:t>
      </w:r>
      <w:r w:rsidR="00F532CB">
        <w:rPr>
          <w:lang w:eastAsia="zh-CN"/>
        </w:rPr>
        <w:lastRenderedPageBreak/>
        <w:t>achieve this, I made a pie chart which illustrates the proportion of each slice. Th</w:t>
      </w:r>
      <w:r w:rsidR="00065B0F">
        <w:rPr>
          <w:lang w:eastAsia="zh-CN"/>
        </w:rPr>
        <w:t xml:space="preserve">e pie chart above tells me 27% </w:t>
      </w:r>
      <w:r w:rsidR="00065B0F">
        <w:rPr>
          <w:rFonts w:hint="eastAsia"/>
          <w:lang w:eastAsia="zh-CN"/>
        </w:rPr>
        <w:t xml:space="preserve">of these 100 websites are fashion websites which </w:t>
      </w:r>
      <w:r w:rsidR="00065B0F">
        <w:rPr>
          <w:lang w:eastAsia="zh-CN"/>
        </w:rPr>
        <w:t>occupies</w:t>
      </w:r>
      <w:r w:rsidR="00065B0F">
        <w:rPr>
          <w:rFonts w:hint="eastAsia"/>
          <w:lang w:eastAsia="zh-CN"/>
        </w:rPr>
        <w:t xml:space="preserve"> the largest proportion.</w:t>
      </w:r>
    </w:p>
    <w:p w14:paraId="16986F25" w14:textId="77A1DFEC" w:rsidR="00F251BC" w:rsidRDefault="00F251BC" w:rsidP="00F251BC">
      <w:pPr>
        <w:pStyle w:val="Heading2"/>
        <w:numPr>
          <w:ilvl w:val="0"/>
          <w:numId w:val="23"/>
        </w:numPr>
        <w:rPr>
          <w:lang w:eastAsia="zh-CN"/>
        </w:rPr>
      </w:pPr>
      <w:bookmarkStart w:id="12" w:name="_Toc481138659"/>
      <w:r>
        <w:rPr>
          <w:caps w:val="0"/>
          <w:lang w:eastAsia="zh-CN"/>
        </w:rPr>
        <w:t>The Number of Live Days</w:t>
      </w:r>
      <w:bookmarkEnd w:id="12"/>
    </w:p>
    <w:p w14:paraId="59250DBE" w14:textId="1532DC20" w:rsidR="00F251BC" w:rsidRDefault="00F251BC" w:rsidP="00BB7900">
      <w:pPr>
        <w:rPr>
          <w:lang w:eastAsia="zh-CN"/>
        </w:rPr>
      </w:pPr>
      <w:r w:rsidRPr="00F251BC">
        <w:rPr>
          <w:noProof/>
          <w:lang w:eastAsia="zh-CN"/>
        </w:rPr>
        <w:drawing>
          <wp:inline distT="0" distB="0" distL="0" distR="0" wp14:anchorId="5B33657B" wp14:editId="34871C41">
            <wp:extent cx="5943600" cy="1833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0A68" w14:textId="49A7906A" w:rsidR="007F581D" w:rsidRDefault="00CF52D0" w:rsidP="007F581D">
      <w:pPr>
        <w:rPr>
          <w:lang w:eastAsia="zh-CN"/>
        </w:rPr>
      </w:pPr>
      <w:r w:rsidRPr="00CF52D0">
        <w:rPr>
          <w:lang w:eastAsia="zh-CN"/>
        </w:rPr>
        <w:t xml:space="preserve">Range is the difference between the largest and the smallest values and </w:t>
      </w:r>
      <w:r>
        <w:rPr>
          <w:lang w:eastAsia="zh-CN"/>
        </w:rPr>
        <w:t>i</w:t>
      </w:r>
      <w:r w:rsidRPr="00CF52D0">
        <w:rPr>
          <w:lang w:eastAsia="zh-CN"/>
        </w:rPr>
        <w:t>t’s highly influenced by extreme values/outliers.</w:t>
      </w:r>
      <w:r>
        <w:rPr>
          <w:rFonts w:hint="eastAsia"/>
          <w:lang w:eastAsia="zh-CN"/>
        </w:rPr>
        <w:t xml:space="preserve"> The range (99998) above indicates this set of values </w:t>
      </w:r>
      <w:r w:rsidR="00ED3501">
        <w:rPr>
          <w:rFonts w:hint="eastAsia"/>
          <w:lang w:eastAsia="zh-CN"/>
        </w:rPr>
        <w:t xml:space="preserve">have large fluctuation because of outliers. This may be because many websites have gone live for a long time before this </w:t>
      </w:r>
      <w:proofErr w:type="gramStart"/>
      <w:r w:rsidR="00ED3501">
        <w:rPr>
          <w:rFonts w:hint="eastAsia"/>
          <w:lang w:eastAsia="zh-CN"/>
        </w:rPr>
        <w:t>period of time</w:t>
      </w:r>
      <w:proofErr w:type="gramEnd"/>
      <w:r w:rsidR="009343F3">
        <w:rPr>
          <w:rFonts w:hint="eastAsia"/>
          <w:lang w:eastAsia="zh-CN"/>
        </w:rPr>
        <w:t xml:space="preserve">. </w:t>
      </w:r>
      <w:r w:rsidR="007F581D" w:rsidRPr="007F581D">
        <w:rPr>
          <w:lang w:eastAsia="zh-CN"/>
        </w:rPr>
        <w:t>By calculating mild fence ( -500.</w:t>
      </w:r>
      <w:proofErr w:type="gramStart"/>
      <w:r w:rsidR="007F581D" w:rsidRPr="007F581D">
        <w:rPr>
          <w:lang w:eastAsia="zh-CN"/>
        </w:rPr>
        <w:t>0  ,</w:t>
      </w:r>
      <w:proofErr w:type="gramEnd"/>
      <w:r w:rsidR="007F581D" w:rsidRPr="007F581D">
        <w:rPr>
          <w:lang w:eastAsia="zh-CN"/>
        </w:rPr>
        <w:t xml:space="preserve">  1044.0 ) using IQR, any value that falls out this fence is considered as an outlier.</w:t>
      </w:r>
      <w:r w:rsidR="007F581D">
        <w:rPr>
          <w:rFonts w:hint="eastAsia"/>
          <w:lang w:eastAsia="zh-CN"/>
        </w:rPr>
        <w:t xml:space="preserve"> </w:t>
      </w:r>
      <w:r w:rsidR="005E17BC">
        <w:rPr>
          <w:rFonts w:hint="eastAsia"/>
          <w:lang w:eastAsia="zh-CN"/>
        </w:rPr>
        <w:t>Mean</w:t>
      </w:r>
      <w:r w:rsidR="00B167DD">
        <w:rPr>
          <w:rFonts w:hint="eastAsia"/>
          <w:lang w:eastAsia="zh-CN"/>
        </w:rPr>
        <w:t xml:space="preserve">, range, variance and standard deviation are largely affected by outliers and become </w:t>
      </w:r>
      <w:r w:rsidR="00B167DD">
        <w:rPr>
          <w:lang w:eastAsia="zh-CN"/>
        </w:rPr>
        <w:t>imprecise</w:t>
      </w:r>
      <w:r w:rsidR="00B167DD">
        <w:rPr>
          <w:rFonts w:hint="eastAsia"/>
          <w:lang w:eastAsia="zh-CN"/>
        </w:rPr>
        <w:t xml:space="preserve"> for representing this set of data.</w:t>
      </w:r>
      <w:r w:rsidR="005E17BC">
        <w:rPr>
          <w:rFonts w:hint="eastAsia"/>
          <w:lang w:eastAsia="zh-CN"/>
        </w:rPr>
        <w:t xml:space="preserve"> </w:t>
      </w:r>
      <w:r w:rsidR="00B167DD">
        <w:rPr>
          <w:rFonts w:hint="eastAsia"/>
          <w:lang w:eastAsia="zh-CN"/>
        </w:rPr>
        <w:t xml:space="preserve"> </w:t>
      </w:r>
    </w:p>
    <w:p w14:paraId="7A07E2B2" w14:textId="53A80687" w:rsidR="00CF52D0" w:rsidRDefault="005E17BC" w:rsidP="00BB7900">
      <w:pPr>
        <w:rPr>
          <w:lang w:eastAsia="zh-CN"/>
        </w:rPr>
      </w:pPr>
      <w:r>
        <w:rPr>
          <w:rFonts w:hint="eastAsia"/>
          <w:lang w:eastAsia="zh-CN"/>
        </w:rPr>
        <w:t>In this case, I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d like to choose the median (182.5) to </w:t>
      </w:r>
      <w:r>
        <w:rPr>
          <w:lang w:eastAsia="zh-CN"/>
        </w:rPr>
        <w:t>represent</w:t>
      </w:r>
      <w:r>
        <w:rPr>
          <w:rFonts w:hint="eastAsia"/>
          <w:lang w:eastAsia="zh-CN"/>
        </w:rPr>
        <w:t xml:space="preserve"> the middle level of this set of values. </w:t>
      </w:r>
      <w:r w:rsidR="00DD4E5D">
        <w:rPr>
          <w:lang w:eastAsia="zh-CN"/>
        </w:rPr>
        <w:t>Because</w:t>
      </w:r>
      <w:r w:rsidR="00DD4E5D">
        <w:rPr>
          <w:rFonts w:hint="eastAsia"/>
          <w:lang w:eastAsia="zh-CN"/>
        </w:rPr>
        <w:t xml:space="preserve"> according to the IQR (Interquartile Range) (386) which indicates the range of the middle 50% </w:t>
      </w:r>
      <w:r w:rsidR="00DD4E5D">
        <w:rPr>
          <w:lang w:eastAsia="zh-CN"/>
        </w:rPr>
        <w:t>values</w:t>
      </w:r>
      <w:r w:rsidR="00DD4E5D">
        <w:rPr>
          <w:rFonts w:hint="eastAsia"/>
          <w:lang w:eastAsia="zh-CN"/>
        </w:rPr>
        <w:t xml:space="preserve"> of a data set, the median is located at the most middle place in this range and IQR are much smaller tha</w:t>
      </w:r>
      <w:r w:rsidR="00F02C28">
        <w:rPr>
          <w:rFonts w:hint="eastAsia"/>
          <w:lang w:eastAsia="zh-CN"/>
        </w:rPr>
        <w:t xml:space="preserve">n the range, which mean the middle 50% of </w:t>
      </w:r>
      <w:r w:rsidR="00255FAF">
        <w:rPr>
          <w:rFonts w:hint="eastAsia"/>
          <w:lang w:eastAsia="zh-CN"/>
        </w:rPr>
        <w:t>the number of live days of these 100 websites</w:t>
      </w:r>
      <w:r w:rsidR="00F02C28">
        <w:rPr>
          <w:rFonts w:hint="eastAsia"/>
          <w:lang w:eastAsia="zh-CN"/>
        </w:rPr>
        <w:t xml:space="preserve"> are </w:t>
      </w:r>
      <w:proofErr w:type="gramStart"/>
      <w:r w:rsidR="00F02C28">
        <w:rPr>
          <w:rFonts w:hint="eastAsia"/>
          <w:lang w:eastAsia="zh-CN"/>
        </w:rPr>
        <w:t>really close</w:t>
      </w:r>
      <w:proofErr w:type="gramEnd"/>
      <w:r w:rsidR="00F02C28">
        <w:rPr>
          <w:rFonts w:hint="eastAsia"/>
          <w:lang w:eastAsia="zh-CN"/>
        </w:rPr>
        <w:t xml:space="preserve"> and</w:t>
      </w:r>
      <w:r w:rsidR="00255FAF">
        <w:rPr>
          <w:rFonts w:hint="eastAsia"/>
          <w:lang w:eastAsia="zh-CN"/>
        </w:rPr>
        <w:t xml:space="preserve"> they are usually less than a year.</w:t>
      </w:r>
    </w:p>
    <w:p w14:paraId="1B90BA22" w14:textId="77777777" w:rsidR="00CF52D0" w:rsidRDefault="00CF52D0" w:rsidP="00BB7900">
      <w:pPr>
        <w:rPr>
          <w:lang w:eastAsia="zh-CN"/>
        </w:rPr>
      </w:pPr>
    </w:p>
    <w:p w14:paraId="3E53B118" w14:textId="7F8757A0" w:rsidR="00F251BC" w:rsidRDefault="00F251BC" w:rsidP="00F251BC">
      <w:pPr>
        <w:pStyle w:val="Heading2"/>
        <w:numPr>
          <w:ilvl w:val="0"/>
          <w:numId w:val="23"/>
        </w:numPr>
        <w:rPr>
          <w:caps w:val="0"/>
          <w:lang w:eastAsia="zh-CN"/>
        </w:rPr>
      </w:pPr>
      <w:bookmarkStart w:id="13" w:name="_Toc481138660"/>
      <w:r>
        <w:rPr>
          <w:caps w:val="0"/>
          <w:lang w:eastAsia="zh-CN"/>
        </w:rPr>
        <w:lastRenderedPageBreak/>
        <w:t>Down Time</w:t>
      </w:r>
      <w:bookmarkEnd w:id="13"/>
    </w:p>
    <w:p w14:paraId="0D54E826" w14:textId="4C7E0074" w:rsidR="00F251BC" w:rsidRDefault="00F251BC" w:rsidP="00F251BC">
      <w:pPr>
        <w:rPr>
          <w:lang w:eastAsia="zh-CN"/>
        </w:rPr>
      </w:pPr>
      <w:r w:rsidRPr="00F251BC">
        <w:rPr>
          <w:noProof/>
          <w:lang w:eastAsia="zh-CN"/>
        </w:rPr>
        <w:drawing>
          <wp:inline distT="0" distB="0" distL="0" distR="0" wp14:anchorId="18E44114" wp14:editId="0E6478B6">
            <wp:extent cx="5943600" cy="1830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9604" w14:textId="2CD87C72" w:rsidR="00F251BC" w:rsidRDefault="00F251BC" w:rsidP="00F251BC">
      <w:pPr>
        <w:pStyle w:val="Heading2"/>
        <w:numPr>
          <w:ilvl w:val="0"/>
          <w:numId w:val="23"/>
        </w:numPr>
        <w:rPr>
          <w:caps w:val="0"/>
          <w:lang w:eastAsia="zh-CN"/>
        </w:rPr>
      </w:pPr>
      <w:bookmarkStart w:id="14" w:name="_Toc481138661"/>
      <w:r>
        <w:rPr>
          <w:caps w:val="0"/>
          <w:lang w:eastAsia="zh-CN"/>
        </w:rPr>
        <w:t>The Number of Hits</w:t>
      </w:r>
      <w:bookmarkEnd w:id="14"/>
    </w:p>
    <w:p w14:paraId="0B6C8670" w14:textId="554018D8" w:rsidR="00F251BC" w:rsidRDefault="00F251BC" w:rsidP="00F251BC">
      <w:pPr>
        <w:rPr>
          <w:lang w:eastAsia="zh-CN"/>
        </w:rPr>
      </w:pPr>
      <w:r w:rsidRPr="00F251BC">
        <w:rPr>
          <w:noProof/>
          <w:lang w:eastAsia="zh-CN"/>
        </w:rPr>
        <w:drawing>
          <wp:inline distT="0" distB="0" distL="0" distR="0" wp14:anchorId="170602E5" wp14:editId="550DEBB4">
            <wp:extent cx="5943600" cy="1908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42F1" w14:textId="50C73C62" w:rsidR="00F251BC" w:rsidRDefault="0048413B" w:rsidP="00F251BC">
      <w:pPr>
        <w:pStyle w:val="Heading2"/>
        <w:numPr>
          <w:ilvl w:val="0"/>
          <w:numId w:val="23"/>
        </w:numPr>
        <w:rPr>
          <w:caps w:val="0"/>
          <w:lang w:eastAsia="zh-CN"/>
        </w:rPr>
      </w:pPr>
      <w:bookmarkStart w:id="15" w:name="_Toc481138662"/>
      <w:r>
        <w:rPr>
          <w:caps w:val="0"/>
          <w:lang w:eastAsia="zh-CN"/>
        </w:rPr>
        <w:lastRenderedPageBreak/>
        <w:t>Website Still Alive</w:t>
      </w:r>
      <w:bookmarkEnd w:id="15"/>
    </w:p>
    <w:p w14:paraId="073ED9C1" w14:textId="67CF8328" w:rsidR="0048413B" w:rsidRDefault="0048413B" w:rsidP="00F532CB">
      <w:pPr>
        <w:rPr>
          <w:lang w:eastAsia="zh-CN"/>
        </w:rPr>
      </w:pPr>
      <w:r w:rsidRPr="0048413B">
        <w:rPr>
          <w:noProof/>
          <w:lang w:eastAsia="zh-CN"/>
        </w:rPr>
        <w:drawing>
          <wp:inline distT="0" distB="0" distL="0" distR="0" wp14:anchorId="1EE77165" wp14:editId="2FF5FDB1">
            <wp:extent cx="5194300" cy="42545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2FF0" w14:textId="49D890E3" w:rsidR="00B96053" w:rsidRDefault="00B96053" w:rsidP="00F532CB">
      <w:pPr>
        <w:rPr>
          <w:lang w:eastAsia="zh-CN"/>
        </w:rPr>
      </w:pPr>
      <w:r>
        <w:rPr>
          <w:rFonts w:hint="eastAsia"/>
          <w:lang w:eastAsia="zh-CN"/>
        </w:rPr>
        <w:t>This set of data is also non-numeric. So, I produced a histogram which clearly shows me the number of websites alive and the number of those going offline. There 96 websites are still alive on 31/12/2016, while 4 websites went offline within this period.</w:t>
      </w:r>
    </w:p>
    <w:p w14:paraId="061C02E7" w14:textId="77777777" w:rsidR="00B96053" w:rsidRDefault="00B96053" w:rsidP="00F532CB">
      <w:pPr>
        <w:rPr>
          <w:lang w:eastAsia="zh-CN"/>
        </w:rPr>
      </w:pPr>
    </w:p>
    <w:p w14:paraId="0B124C84" w14:textId="7926293A" w:rsidR="0048413B" w:rsidRDefault="0048413B" w:rsidP="0048413B">
      <w:pPr>
        <w:pStyle w:val="Heading2"/>
        <w:numPr>
          <w:ilvl w:val="0"/>
          <w:numId w:val="23"/>
        </w:numPr>
        <w:rPr>
          <w:caps w:val="0"/>
          <w:lang w:eastAsia="zh-CN"/>
        </w:rPr>
      </w:pPr>
      <w:bookmarkStart w:id="16" w:name="_Toc481138663"/>
      <w:r>
        <w:rPr>
          <w:caps w:val="0"/>
          <w:lang w:eastAsia="zh-CN"/>
        </w:rPr>
        <w:lastRenderedPageBreak/>
        <w:t>The Number of Sales</w:t>
      </w:r>
      <w:bookmarkEnd w:id="16"/>
    </w:p>
    <w:p w14:paraId="15B0AC2F" w14:textId="2DC90EDB" w:rsidR="007C4270" w:rsidRDefault="007C4270" w:rsidP="007C4270">
      <w:pPr>
        <w:rPr>
          <w:lang w:eastAsia="zh-CN"/>
        </w:rPr>
      </w:pPr>
      <w:r w:rsidRPr="007C4270">
        <w:rPr>
          <w:noProof/>
          <w:lang w:eastAsia="zh-CN"/>
        </w:rPr>
        <w:drawing>
          <wp:inline distT="0" distB="0" distL="0" distR="0" wp14:anchorId="154BA933" wp14:editId="10CD80CA">
            <wp:extent cx="5943600" cy="1873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7DA8" w14:textId="6A37F134" w:rsidR="007C4270" w:rsidRDefault="007C4270" w:rsidP="007C4270">
      <w:pPr>
        <w:pStyle w:val="Heading2"/>
        <w:numPr>
          <w:ilvl w:val="0"/>
          <w:numId w:val="23"/>
        </w:numPr>
        <w:rPr>
          <w:caps w:val="0"/>
          <w:lang w:eastAsia="zh-CN"/>
        </w:rPr>
      </w:pPr>
      <w:bookmarkStart w:id="17" w:name="_Toc481138664"/>
      <w:r>
        <w:rPr>
          <w:caps w:val="0"/>
          <w:lang w:eastAsia="zh-CN"/>
        </w:rPr>
        <w:t>Average Sales Value</w:t>
      </w:r>
      <w:bookmarkEnd w:id="17"/>
    </w:p>
    <w:p w14:paraId="42628E8F" w14:textId="61455D65" w:rsidR="00E7680D" w:rsidRDefault="007C4270" w:rsidP="007C4270">
      <w:pPr>
        <w:rPr>
          <w:lang w:eastAsia="zh-CN"/>
        </w:rPr>
      </w:pPr>
      <w:r w:rsidRPr="007C4270">
        <w:rPr>
          <w:noProof/>
          <w:lang w:eastAsia="zh-CN"/>
        </w:rPr>
        <w:drawing>
          <wp:inline distT="0" distB="0" distL="0" distR="0" wp14:anchorId="5325731B" wp14:editId="4085B6A9">
            <wp:extent cx="5943600" cy="2072005"/>
            <wp:effectExtent l="0" t="0" r="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C6BB" w14:textId="2B2EA120" w:rsidR="00C53E7F" w:rsidRDefault="00C53E7F" w:rsidP="007C4270">
      <w:pPr>
        <w:rPr>
          <w:lang w:eastAsia="zh-CN"/>
        </w:rPr>
      </w:pPr>
      <w:r>
        <w:rPr>
          <w:rFonts w:hint="eastAsia"/>
          <w:lang w:eastAsia="zh-CN"/>
        </w:rPr>
        <w:t xml:space="preserve">About 90% of average sales values </w:t>
      </w:r>
      <w:r w:rsidR="00F62812">
        <w:rPr>
          <w:rFonts w:hint="eastAsia"/>
          <w:lang w:eastAsia="zh-CN"/>
        </w:rPr>
        <w:t xml:space="preserve">fall into (0, 603.325), but the 10 outliers have </w:t>
      </w:r>
      <w:r w:rsidR="00F62812">
        <w:rPr>
          <w:lang w:eastAsia="zh-CN"/>
        </w:rPr>
        <w:t>huge influence on the mean.</w:t>
      </w:r>
      <w:r w:rsidR="00F62812">
        <w:rPr>
          <w:rFonts w:hint="eastAsia"/>
          <w:lang w:eastAsia="zh-CN"/>
        </w:rPr>
        <w:t xml:space="preserve"> So, the </w:t>
      </w:r>
      <w:proofErr w:type="gramStart"/>
      <w:r w:rsidR="00F62812">
        <w:rPr>
          <w:rFonts w:hint="eastAsia"/>
          <w:lang w:eastAsia="zh-CN"/>
        </w:rPr>
        <w:t>median(</w:t>
      </w:r>
      <w:proofErr w:type="gramEnd"/>
      <w:r w:rsidR="00F62812">
        <w:rPr>
          <w:rFonts w:hint="eastAsia"/>
          <w:lang w:eastAsia="zh-CN"/>
        </w:rPr>
        <w:t>67.8) in this instance better reflects the average sales values these 100 websites than the mean(496.31).</w:t>
      </w:r>
    </w:p>
    <w:p w14:paraId="5199F7D5" w14:textId="75A6C68C" w:rsidR="00201553" w:rsidRDefault="00201553" w:rsidP="00201553">
      <w:pPr>
        <w:pStyle w:val="Heading2"/>
        <w:numPr>
          <w:ilvl w:val="0"/>
          <w:numId w:val="23"/>
        </w:numPr>
        <w:rPr>
          <w:lang w:eastAsia="zh-CN"/>
        </w:rPr>
      </w:pPr>
      <w:bookmarkStart w:id="18" w:name="_Toc481138665"/>
      <w:r>
        <w:rPr>
          <w:caps w:val="0"/>
          <w:lang w:eastAsia="zh-CN"/>
        </w:rPr>
        <w:lastRenderedPageBreak/>
        <w:t>Average User Age</w:t>
      </w:r>
      <w:bookmarkEnd w:id="18"/>
    </w:p>
    <w:p w14:paraId="2E8B59B0" w14:textId="32FC73CE" w:rsidR="00FE689D" w:rsidRDefault="00201553" w:rsidP="00201553">
      <w:pPr>
        <w:rPr>
          <w:lang w:eastAsia="zh-CN"/>
        </w:rPr>
      </w:pPr>
      <w:r w:rsidRPr="00201553">
        <w:rPr>
          <w:noProof/>
          <w:lang w:eastAsia="zh-CN"/>
        </w:rPr>
        <w:drawing>
          <wp:inline distT="0" distB="0" distL="0" distR="0" wp14:anchorId="56509E40" wp14:editId="0AD3FA8E">
            <wp:extent cx="5943600" cy="1919605"/>
            <wp:effectExtent l="0" t="0" r="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4DCB" w14:textId="420F57DD" w:rsidR="00B96053" w:rsidRDefault="009A7980" w:rsidP="00B21F30">
      <w:pPr>
        <w:tabs>
          <w:tab w:val="left" w:pos="3100"/>
        </w:tabs>
        <w:rPr>
          <w:lang w:eastAsia="zh-CN"/>
        </w:rPr>
      </w:pPr>
      <w:r>
        <w:rPr>
          <w:rFonts w:hint="eastAsia"/>
          <w:lang w:eastAsia="zh-CN"/>
        </w:rPr>
        <w:t>The outlier (183) should be considered as an invalid value, because it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s almost </w:t>
      </w:r>
      <w:r>
        <w:rPr>
          <w:lang w:eastAsia="zh-CN"/>
        </w:rPr>
        <w:t>impossible</w:t>
      </w:r>
      <w:r>
        <w:rPr>
          <w:rFonts w:hint="eastAsia"/>
          <w:lang w:eastAsia="zh-CN"/>
        </w:rPr>
        <w:t xml:space="preserve"> for a human being to live for 183 years in biology. </w:t>
      </w:r>
      <w:r w:rsidR="00B21F30">
        <w:rPr>
          <w:rFonts w:hint="eastAsia"/>
          <w:lang w:eastAsia="zh-CN"/>
        </w:rPr>
        <w:t xml:space="preserve">In this case, the </w:t>
      </w:r>
      <w:r w:rsidR="000F3C69">
        <w:rPr>
          <w:rFonts w:hint="eastAsia"/>
          <w:lang w:eastAsia="zh-CN"/>
        </w:rPr>
        <w:t xml:space="preserve">outlier has a </w:t>
      </w:r>
      <w:r w:rsidR="00B21F30">
        <w:rPr>
          <w:rFonts w:hint="eastAsia"/>
          <w:lang w:eastAsia="zh-CN"/>
        </w:rPr>
        <w:t>subtle influence on the mean.</w:t>
      </w:r>
      <w:r w:rsidR="000F3C69">
        <w:rPr>
          <w:rFonts w:hint="eastAsia"/>
          <w:lang w:eastAsia="zh-CN"/>
        </w:rPr>
        <w:t xml:space="preserve"> Even if I remove the outlier, the mean without outlier (36.78) is still </w:t>
      </w:r>
      <w:r w:rsidR="000F3C69">
        <w:rPr>
          <w:lang w:eastAsia="zh-CN"/>
        </w:rPr>
        <w:t>close</w:t>
      </w:r>
      <w:r w:rsidR="000F3C69">
        <w:rPr>
          <w:rFonts w:hint="eastAsia"/>
          <w:lang w:eastAsia="zh-CN"/>
        </w:rPr>
        <w:t xml:space="preserve"> to that with outlier. So, I can either choose the mean (38.24) or the median (37) to represent the common level of the average age of website users. It indicates</w:t>
      </w:r>
      <w:r>
        <w:rPr>
          <w:rFonts w:hint="eastAsia"/>
          <w:lang w:eastAsia="zh-CN"/>
        </w:rPr>
        <w:t xml:space="preserve"> the major user group of these 100 websites are young people.</w:t>
      </w:r>
    </w:p>
    <w:p w14:paraId="143B343A" w14:textId="77777777" w:rsidR="00B96053" w:rsidRDefault="00B96053" w:rsidP="00201553">
      <w:pPr>
        <w:rPr>
          <w:lang w:eastAsia="zh-CN"/>
        </w:rPr>
      </w:pPr>
    </w:p>
    <w:p w14:paraId="19F36886" w14:textId="1B61A8AA" w:rsidR="00FE689D" w:rsidRDefault="00FE689D" w:rsidP="00FE689D">
      <w:pPr>
        <w:pStyle w:val="Heading2"/>
        <w:numPr>
          <w:ilvl w:val="0"/>
          <w:numId w:val="23"/>
        </w:numPr>
        <w:rPr>
          <w:caps w:val="0"/>
          <w:lang w:eastAsia="zh-CN"/>
        </w:rPr>
      </w:pPr>
      <w:bookmarkStart w:id="19" w:name="_Toc481138666"/>
      <w:r>
        <w:rPr>
          <w:caps w:val="0"/>
          <w:lang w:eastAsia="zh-CN"/>
        </w:rPr>
        <w:lastRenderedPageBreak/>
        <w:t>Usability Rating</w:t>
      </w:r>
      <w:bookmarkEnd w:id="19"/>
    </w:p>
    <w:p w14:paraId="3DC5339E" w14:textId="02F8B03F" w:rsidR="00FE689D" w:rsidRDefault="002B3AA1" w:rsidP="00FE689D">
      <w:pPr>
        <w:rPr>
          <w:lang w:eastAsia="zh-CN"/>
        </w:rPr>
      </w:pPr>
      <w:r w:rsidRPr="002B3AA1">
        <w:rPr>
          <w:noProof/>
          <w:lang w:eastAsia="zh-CN"/>
        </w:rPr>
        <w:drawing>
          <wp:inline distT="0" distB="0" distL="0" distR="0" wp14:anchorId="198E22C0" wp14:editId="50B6DCE8">
            <wp:extent cx="5943600" cy="4554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D89E" w14:textId="07CC443D" w:rsidR="001F379D" w:rsidRDefault="00456EAD" w:rsidP="00FE689D">
      <w:pPr>
        <w:rPr>
          <w:lang w:eastAsia="zh-CN"/>
        </w:rPr>
      </w:pPr>
      <w:r>
        <w:rPr>
          <w:rFonts w:hint="eastAsia"/>
          <w:lang w:eastAsia="zh-CN"/>
        </w:rPr>
        <w:t xml:space="preserve">The </w:t>
      </w:r>
      <w:r>
        <w:rPr>
          <w:lang w:eastAsia="zh-CN"/>
        </w:rPr>
        <w:t>usability</w:t>
      </w:r>
      <w:r>
        <w:rPr>
          <w:rFonts w:hint="eastAsia"/>
          <w:lang w:eastAsia="zh-CN"/>
        </w:rPr>
        <w:t xml:space="preserve"> </w:t>
      </w:r>
      <w:r w:rsidR="007054C1">
        <w:rPr>
          <w:rFonts w:hint="eastAsia"/>
          <w:lang w:eastAsia="zh-CN"/>
        </w:rPr>
        <w:t xml:space="preserve">rating has no outliers at all and </w:t>
      </w:r>
      <w:r w:rsidR="00C07211">
        <w:rPr>
          <w:rFonts w:hint="eastAsia"/>
          <w:lang w:eastAsia="zh-CN"/>
        </w:rPr>
        <w:t>a</w:t>
      </w:r>
      <w:r w:rsidR="007054C1">
        <w:rPr>
          <w:rFonts w:hint="eastAsia"/>
          <w:lang w:eastAsia="zh-CN"/>
        </w:rPr>
        <w:t xml:space="preserve"> possible reason for this </w:t>
      </w:r>
      <w:r w:rsidR="00C07211">
        <w:rPr>
          <w:rFonts w:hint="eastAsia"/>
          <w:lang w:eastAsia="zh-CN"/>
        </w:rPr>
        <w:t xml:space="preserve">situation </w:t>
      </w:r>
      <w:r w:rsidR="007054C1">
        <w:rPr>
          <w:rFonts w:hint="eastAsia"/>
          <w:lang w:eastAsia="zh-CN"/>
        </w:rPr>
        <w:t xml:space="preserve">is that </w:t>
      </w:r>
      <w:r w:rsidR="00C07211">
        <w:rPr>
          <w:rFonts w:hint="eastAsia"/>
          <w:lang w:eastAsia="zh-CN"/>
        </w:rPr>
        <w:t>every observation is close to each other and the range of this set of values is just 3.</w:t>
      </w:r>
      <w:r w:rsidR="0085007F">
        <w:rPr>
          <w:rFonts w:hint="eastAsia"/>
          <w:lang w:eastAsia="zh-CN"/>
        </w:rPr>
        <w:t xml:space="preserve"> The differences among mean, median and the mode </w:t>
      </w:r>
      <w:r w:rsidR="00A557F4">
        <w:rPr>
          <w:rFonts w:hint="eastAsia"/>
          <w:lang w:eastAsia="zh-CN"/>
        </w:rPr>
        <w:t xml:space="preserve">are small. The usability of more than </w:t>
      </w:r>
      <w:r w:rsidR="00A557F4">
        <w:rPr>
          <w:lang w:eastAsia="zh-CN"/>
        </w:rPr>
        <w:t>¾</w:t>
      </w:r>
      <w:r w:rsidR="00A557F4">
        <w:rPr>
          <w:rFonts w:hint="eastAsia"/>
          <w:lang w:eastAsia="zh-CN"/>
        </w:rPr>
        <w:t xml:space="preserve"> of these 100 websites is rated as 2 </w:t>
      </w:r>
      <w:r w:rsidR="00A557F4">
        <w:rPr>
          <w:lang w:eastAsia="zh-CN"/>
        </w:rPr>
        <w:t>–</w:t>
      </w:r>
      <w:r w:rsidR="00A557F4">
        <w:rPr>
          <w:rFonts w:hint="eastAsia"/>
          <w:lang w:eastAsia="zh-CN"/>
        </w:rPr>
        <w:t xml:space="preserve"> Reasonable or even better</w:t>
      </w:r>
      <w:r w:rsidR="005E3ABA">
        <w:rPr>
          <w:rFonts w:hint="eastAsia"/>
          <w:lang w:eastAsia="zh-CN"/>
        </w:rPr>
        <w:t>,</w:t>
      </w:r>
      <w:r w:rsidR="00E7680D">
        <w:rPr>
          <w:rFonts w:hint="eastAsia"/>
          <w:lang w:eastAsia="zh-CN"/>
        </w:rPr>
        <w:t xml:space="preserve"> but there still have over 20 websites which are rated as poor usability and need improvements.</w:t>
      </w:r>
      <w:r w:rsidR="00A557F4">
        <w:rPr>
          <w:rFonts w:hint="eastAsia"/>
          <w:lang w:eastAsia="zh-CN"/>
        </w:rPr>
        <w:t xml:space="preserve"> </w:t>
      </w:r>
    </w:p>
    <w:p w14:paraId="36E8011F" w14:textId="77777777" w:rsidR="00F62812" w:rsidRDefault="00F62812" w:rsidP="00FE689D">
      <w:pPr>
        <w:rPr>
          <w:lang w:eastAsia="zh-CN"/>
        </w:rPr>
      </w:pPr>
    </w:p>
    <w:p w14:paraId="7D7FDA73" w14:textId="77777777" w:rsidR="00F62812" w:rsidRDefault="00F62812" w:rsidP="00FE689D">
      <w:pPr>
        <w:rPr>
          <w:lang w:eastAsia="zh-CN"/>
        </w:rPr>
      </w:pPr>
    </w:p>
    <w:p w14:paraId="2CEC65F7" w14:textId="77777777" w:rsidR="00F62812" w:rsidRDefault="00F62812" w:rsidP="00FE689D">
      <w:pPr>
        <w:rPr>
          <w:lang w:eastAsia="zh-CN"/>
        </w:rPr>
      </w:pPr>
    </w:p>
    <w:p w14:paraId="041075B3" w14:textId="77777777" w:rsidR="00F62812" w:rsidRDefault="00F62812" w:rsidP="00FE689D">
      <w:pPr>
        <w:rPr>
          <w:lang w:eastAsia="zh-CN"/>
        </w:rPr>
      </w:pPr>
    </w:p>
    <w:p w14:paraId="067FF3A7" w14:textId="410B9C26" w:rsidR="00F62812" w:rsidRDefault="00F62812" w:rsidP="00F62812">
      <w:pPr>
        <w:pStyle w:val="Heading1"/>
        <w:rPr>
          <w:lang w:eastAsia="zh-CN"/>
        </w:rPr>
      </w:pPr>
      <w:bookmarkStart w:id="20" w:name="_Toc481138667"/>
      <w:r>
        <w:rPr>
          <w:rFonts w:hint="eastAsia"/>
          <w:lang w:eastAsia="zh-CN"/>
        </w:rPr>
        <w:lastRenderedPageBreak/>
        <w:t>Correlation &amp; Linear Regression</w:t>
      </w:r>
      <w:bookmarkEnd w:id="20"/>
    </w:p>
    <w:p w14:paraId="4DDE2363" w14:textId="35412F96" w:rsidR="00F62812" w:rsidRDefault="00F62812" w:rsidP="00F62812">
      <w:pPr>
        <w:rPr>
          <w:lang w:eastAsia="zh-CN"/>
        </w:rPr>
      </w:pPr>
      <w:r>
        <w:rPr>
          <w:rFonts w:hint="eastAsia"/>
          <w:lang w:eastAsia="zh-CN"/>
        </w:rPr>
        <w:t xml:space="preserve">In this part, I test three bivariate data sets of my interest to determine if there is a relation between the two variables of each data set. </w:t>
      </w:r>
    </w:p>
    <w:p w14:paraId="20CB6F47" w14:textId="08ABBEA3" w:rsidR="00F62812" w:rsidRDefault="00F62812" w:rsidP="00F62812">
      <w:pPr>
        <w:pStyle w:val="Heading2"/>
        <w:numPr>
          <w:ilvl w:val="0"/>
          <w:numId w:val="24"/>
        </w:numPr>
        <w:rPr>
          <w:caps w:val="0"/>
          <w:lang w:eastAsia="zh-CN"/>
        </w:rPr>
      </w:pPr>
      <w:bookmarkStart w:id="21" w:name="_Toc481138668"/>
      <w:r>
        <w:rPr>
          <w:caps w:val="0"/>
          <w:lang w:eastAsia="zh-CN"/>
        </w:rPr>
        <w:t>The Number of Live Days &amp; The Number of Hits</w:t>
      </w:r>
      <w:bookmarkEnd w:id="21"/>
    </w:p>
    <w:p w14:paraId="0BD24CBF" w14:textId="0E1E069F" w:rsidR="00F62812" w:rsidRDefault="00DC5852" w:rsidP="00F62812">
      <w:pPr>
        <w:rPr>
          <w:lang w:eastAsia="zh-CN"/>
        </w:rPr>
      </w:pPr>
      <w:r w:rsidRPr="00DC5852">
        <w:rPr>
          <w:noProof/>
          <w:lang w:eastAsia="zh-CN"/>
        </w:rPr>
        <w:drawing>
          <wp:inline distT="0" distB="0" distL="0" distR="0" wp14:anchorId="30F0C32D" wp14:editId="3CC04B22">
            <wp:extent cx="5943600" cy="3665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889B" w14:textId="78021476" w:rsidR="00EC6E67" w:rsidRDefault="008C6F55" w:rsidP="00F62812">
      <w:pPr>
        <w:rPr>
          <w:lang w:eastAsia="zh-CN"/>
        </w:rPr>
      </w:pPr>
      <w:bookmarkStart w:id="22" w:name="OLE_LINK17"/>
      <w:bookmarkStart w:id="23" w:name="OLE_LINK18"/>
      <w:r>
        <w:rPr>
          <w:rFonts w:hint="eastAsia"/>
          <w:lang w:eastAsia="zh-CN"/>
        </w:rPr>
        <w:t xml:space="preserve">From the scatter plot, I can see there is a mild and positive relationship between </w:t>
      </w:r>
      <w:bookmarkStart w:id="24" w:name="OLE_LINK15"/>
      <w:bookmarkStart w:id="25" w:name="OLE_LINK16"/>
      <w:r>
        <w:rPr>
          <w:rFonts w:hint="eastAsia"/>
          <w:lang w:eastAsia="zh-CN"/>
        </w:rPr>
        <w:t>the number of live days and the number of hits</w:t>
      </w:r>
      <w:bookmarkEnd w:id="24"/>
      <w:bookmarkEnd w:id="25"/>
      <w:r>
        <w:rPr>
          <w:rFonts w:hint="eastAsia"/>
          <w:lang w:eastAsia="zh-CN"/>
        </w:rPr>
        <w:t xml:space="preserve">. However, </w:t>
      </w:r>
      <w:r w:rsidR="00291D9B">
        <w:rPr>
          <w:rFonts w:hint="eastAsia"/>
          <w:lang w:eastAsia="zh-CN"/>
        </w:rPr>
        <w:t xml:space="preserve">the fact is </w:t>
      </w:r>
      <w:r w:rsidR="00291D9B">
        <w:rPr>
          <w:lang w:eastAsia="zh-CN"/>
        </w:rPr>
        <w:t>di</w:t>
      </w:r>
      <w:r w:rsidR="00500993">
        <w:rPr>
          <w:lang w:eastAsia="zh-CN"/>
        </w:rPr>
        <w:t xml:space="preserve">fferent from my assumptions. </w:t>
      </w:r>
      <w:r w:rsidR="00500993">
        <w:rPr>
          <w:rFonts w:hint="eastAsia"/>
          <w:lang w:eastAsia="zh-CN"/>
        </w:rPr>
        <w:t xml:space="preserve">After </w:t>
      </w:r>
      <w:r w:rsidR="00291D9B">
        <w:rPr>
          <w:lang w:eastAsia="zh-CN"/>
        </w:rPr>
        <w:t>calculating the Pearson’</w:t>
      </w:r>
      <w:r w:rsidR="00291D9B">
        <w:rPr>
          <w:rFonts w:hint="eastAsia"/>
          <w:lang w:eastAsia="zh-CN"/>
        </w:rPr>
        <w:t xml:space="preserve">s Correlation and </w:t>
      </w:r>
      <w:bookmarkStart w:id="26" w:name="OLE_LINK13"/>
      <w:bookmarkStart w:id="27" w:name="OLE_LINK14"/>
      <w:r w:rsidR="00291D9B">
        <w:rPr>
          <w:rFonts w:hint="eastAsia"/>
          <w:lang w:eastAsia="zh-CN"/>
        </w:rPr>
        <w:t xml:space="preserve">the </w:t>
      </w:r>
      <w:bookmarkStart w:id="28" w:name="OLE_LINK11"/>
      <w:bookmarkStart w:id="29" w:name="OLE_LINK12"/>
      <w:r w:rsidR="00500993">
        <w:rPr>
          <w:rFonts w:hint="eastAsia"/>
          <w:lang w:eastAsia="zh-CN"/>
        </w:rPr>
        <w:t>coefficient of determination</w:t>
      </w:r>
      <w:bookmarkEnd w:id="26"/>
      <w:bookmarkEnd w:id="27"/>
      <w:bookmarkEnd w:id="28"/>
      <w:bookmarkEnd w:id="29"/>
      <w:r w:rsidR="00500993">
        <w:rPr>
          <w:rFonts w:hint="eastAsia"/>
          <w:lang w:eastAsia="zh-CN"/>
        </w:rPr>
        <w:t>, the correlation r (-0.0649) shows there is a very weak and negative or even no relation between these two variables. The r^2 (coefficient of determination)</w:t>
      </w:r>
      <w:r w:rsidR="00EC6E67">
        <w:rPr>
          <w:rFonts w:hint="eastAsia"/>
          <w:lang w:eastAsia="zh-CN"/>
        </w:rPr>
        <w:t xml:space="preserve"> (0.0042)</w:t>
      </w:r>
      <w:r w:rsidR="00500993">
        <w:rPr>
          <w:rFonts w:hint="eastAsia"/>
          <w:lang w:eastAsia="zh-CN"/>
        </w:rPr>
        <w:t xml:space="preserve"> suggests </w:t>
      </w:r>
      <w:r w:rsidR="00EC6E67">
        <w:rPr>
          <w:rFonts w:hint="eastAsia"/>
          <w:lang w:eastAsia="zh-CN"/>
        </w:rPr>
        <w:t xml:space="preserve">that only 0.42% of variance in the number of hits is predictable from the number of live days. The </w:t>
      </w:r>
      <w:r w:rsidR="00CE320A">
        <w:rPr>
          <w:rFonts w:hint="eastAsia"/>
          <w:lang w:eastAsia="zh-CN"/>
        </w:rPr>
        <w:t>least linear regression line also doesn</w:t>
      </w:r>
      <w:r w:rsidR="00CE320A">
        <w:rPr>
          <w:lang w:eastAsia="zh-CN"/>
        </w:rPr>
        <w:t>’</w:t>
      </w:r>
      <w:r w:rsidR="00CE320A">
        <w:rPr>
          <w:rFonts w:hint="eastAsia"/>
          <w:lang w:eastAsia="zh-CN"/>
        </w:rPr>
        <w:t xml:space="preserve">t fit the data presented in the scatter plot at all and it means </w:t>
      </w:r>
      <w:r w:rsidR="00955D4A">
        <w:rPr>
          <w:rFonts w:hint="eastAsia"/>
          <w:lang w:eastAsia="zh-CN"/>
        </w:rPr>
        <w:t>this regression line can</w:t>
      </w:r>
      <w:r w:rsidR="00955D4A">
        <w:rPr>
          <w:lang w:eastAsia="zh-CN"/>
        </w:rPr>
        <w:t>’</w:t>
      </w:r>
      <w:r w:rsidR="00955D4A">
        <w:rPr>
          <w:rFonts w:hint="eastAsia"/>
          <w:lang w:eastAsia="zh-CN"/>
        </w:rPr>
        <w:t>t be used to estimate or compare the number of live days and the number of hits.</w:t>
      </w:r>
    </w:p>
    <w:p w14:paraId="66CD960B" w14:textId="5D9DBF20" w:rsidR="00955D4A" w:rsidRDefault="00955D4A" w:rsidP="00F62812">
      <w:pPr>
        <w:rPr>
          <w:lang w:eastAsia="zh-CN"/>
        </w:rPr>
      </w:pPr>
      <w:r>
        <w:rPr>
          <w:rFonts w:hint="eastAsia"/>
          <w:lang w:eastAsia="zh-CN"/>
        </w:rPr>
        <w:t>To draw a conclusion, there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no relationship between the number of live days and the number of hits.</w:t>
      </w:r>
    </w:p>
    <w:p w14:paraId="017416DD" w14:textId="594DC771" w:rsidR="00955D4A" w:rsidRDefault="00955D4A" w:rsidP="00955D4A">
      <w:pPr>
        <w:pStyle w:val="Heading2"/>
        <w:numPr>
          <w:ilvl w:val="0"/>
          <w:numId w:val="24"/>
        </w:numPr>
        <w:rPr>
          <w:caps w:val="0"/>
          <w:lang w:eastAsia="zh-CN"/>
        </w:rPr>
      </w:pPr>
      <w:bookmarkStart w:id="30" w:name="_Toc481138669"/>
      <w:bookmarkEnd w:id="22"/>
      <w:bookmarkEnd w:id="23"/>
      <w:r>
        <w:rPr>
          <w:caps w:val="0"/>
          <w:lang w:eastAsia="zh-CN"/>
        </w:rPr>
        <w:lastRenderedPageBreak/>
        <w:t>The Number of Live Days &amp; The Number of Sales</w:t>
      </w:r>
      <w:bookmarkEnd w:id="30"/>
    </w:p>
    <w:p w14:paraId="74CA780A" w14:textId="39E5E08F" w:rsidR="00955D4A" w:rsidRDefault="00955D4A" w:rsidP="00955D4A">
      <w:pPr>
        <w:rPr>
          <w:lang w:eastAsia="zh-CN"/>
        </w:rPr>
      </w:pPr>
      <w:r w:rsidRPr="00955D4A">
        <w:rPr>
          <w:noProof/>
          <w:lang w:eastAsia="zh-CN"/>
        </w:rPr>
        <w:drawing>
          <wp:inline distT="0" distB="0" distL="0" distR="0" wp14:anchorId="42E49834" wp14:editId="281493DD">
            <wp:extent cx="5943600" cy="36785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66AD" w14:textId="5DCEB750" w:rsidR="00955D4A" w:rsidRDefault="00955D4A" w:rsidP="00955D4A">
      <w:pPr>
        <w:rPr>
          <w:lang w:eastAsia="zh-CN"/>
        </w:rPr>
      </w:pPr>
      <w:bookmarkStart w:id="31" w:name="OLE_LINK19"/>
      <w:bookmarkStart w:id="32" w:name="OLE_LINK20"/>
      <w:r>
        <w:rPr>
          <w:rFonts w:hint="eastAsia"/>
          <w:lang w:eastAsia="zh-CN"/>
        </w:rPr>
        <w:t>From the scatter plot, I can see there is no obvious relationship between the number of live days and the number of sales and the statistics calculated supports my assumption.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After </w:t>
      </w:r>
      <w:r>
        <w:rPr>
          <w:lang w:eastAsia="zh-CN"/>
        </w:rPr>
        <w:t>calculating the Pearson’</w:t>
      </w:r>
      <w:r>
        <w:rPr>
          <w:rFonts w:hint="eastAsia"/>
          <w:lang w:eastAsia="zh-CN"/>
        </w:rPr>
        <w:t>s Correlation and the coefficient of determination, the correlation r (-0.0453) shows there is a very weak and negative or even no relation between these two variables. The r^2 (coefficient of determination) (0.0021) suggests that only 0.21% of variance in the number of sales is predictable from the number of live days. The least linear regression line also doesn</w:t>
      </w:r>
      <w:r>
        <w:rPr>
          <w:lang w:eastAsia="zh-CN"/>
        </w:rPr>
        <w:t>’</w:t>
      </w:r>
      <w:r>
        <w:rPr>
          <w:rFonts w:hint="eastAsia"/>
          <w:lang w:eastAsia="zh-CN"/>
        </w:rPr>
        <w:t>t fit the data presented in the scatter plot at all and it means this regression line can</w:t>
      </w:r>
      <w:r>
        <w:rPr>
          <w:lang w:eastAsia="zh-CN"/>
        </w:rPr>
        <w:t>’</w:t>
      </w:r>
      <w:r>
        <w:rPr>
          <w:rFonts w:hint="eastAsia"/>
          <w:lang w:eastAsia="zh-CN"/>
        </w:rPr>
        <w:t>t be used to estimate or compare the number of live days and the number of sales.</w:t>
      </w:r>
    </w:p>
    <w:p w14:paraId="12DBBC90" w14:textId="0B1D8F02" w:rsidR="00955D4A" w:rsidRDefault="00955D4A" w:rsidP="00955D4A">
      <w:pPr>
        <w:rPr>
          <w:lang w:eastAsia="zh-CN"/>
        </w:rPr>
      </w:pPr>
      <w:r>
        <w:rPr>
          <w:rFonts w:hint="eastAsia"/>
          <w:lang w:eastAsia="zh-CN"/>
        </w:rPr>
        <w:t>To draw a conclusion, there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no relationship between the number of live days and the number of sales.</w:t>
      </w:r>
    </w:p>
    <w:p w14:paraId="11C5E12F" w14:textId="77777777" w:rsidR="00FE1BC7" w:rsidRDefault="00FE1BC7" w:rsidP="00FE1BC7">
      <w:pPr>
        <w:pStyle w:val="Heading1"/>
        <w:rPr>
          <w:lang w:eastAsia="zh-CN"/>
        </w:rPr>
      </w:pPr>
    </w:p>
    <w:p w14:paraId="05AA52FC" w14:textId="0409A806" w:rsidR="00955D4A" w:rsidRDefault="00955D4A" w:rsidP="00955D4A">
      <w:pPr>
        <w:pStyle w:val="Heading2"/>
        <w:numPr>
          <w:ilvl w:val="0"/>
          <w:numId w:val="24"/>
        </w:numPr>
        <w:rPr>
          <w:caps w:val="0"/>
          <w:lang w:eastAsia="zh-CN"/>
        </w:rPr>
      </w:pPr>
      <w:bookmarkStart w:id="33" w:name="_Toc481138670"/>
      <w:bookmarkEnd w:id="31"/>
      <w:bookmarkEnd w:id="32"/>
      <w:r>
        <w:rPr>
          <w:caps w:val="0"/>
          <w:lang w:eastAsia="zh-CN"/>
        </w:rPr>
        <w:t>The Number of Sales &amp; Average Sales Value</w:t>
      </w:r>
      <w:bookmarkEnd w:id="33"/>
    </w:p>
    <w:p w14:paraId="017FAD59" w14:textId="0EA171E5" w:rsidR="00955D4A" w:rsidRDefault="007545BA" w:rsidP="00955D4A">
      <w:pPr>
        <w:rPr>
          <w:lang w:eastAsia="zh-CN"/>
        </w:rPr>
      </w:pPr>
      <w:r w:rsidRPr="007545BA">
        <w:rPr>
          <w:noProof/>
          <w:lang w:eastAsia="zh-CN"/>
        </w:rPr>
        <w:drawing>
          <wp:inline distT="0" distB="0" distL="0" distR="0" wp14:anchorId="629B284B" wp14:editId="69AA799C">
            <wp:extent cx="5943600" cy="3722370"/>
            <wp:effectExtent l="0" t="0" r="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BD42" w14:textId="0C9078C2" w:rsidR="003F1F58" w:rsidRDefault="003F1F58" w:rsidP="003F1F58">
      <w:pPr>
        <w:rPr>
          <w:lang w:eastAsia="zh-CN"/>
        </w:rPr>
      </w:pPr>
      <w:r>
        <w:rPr>
          <w:rFonts w:hint="eastAsia"/>
          <w:lang w:eastAsia="zh-CN"/>
        </w:rPr>
        <w:t xml:space="preserve">From the scatter plot, I can see there is no obvious relationship between </w:t>
      </w:r>
      <w:r w:rsidR="00022DAE">
        <w:rPr>
          <w:rFonts w:hint="eastAsia"/>
          <w:lang w:eastAsia="zh-CN"/>
        </w:rPr>
        <w:t>average sales value</w:t>
      </w:r>
      <w:r>
        <w:rPr>
          <w:rFonts w:hint="eastAsia"/>
          <w:lang w:eastAsia="zh-CN"/>
        </w:rPr>
        <w:t xml:space="preserve"> and the number of sales and the statistics calculated supports my assumption.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After </w:t>
      </w:r>
      <w:r>
        <w:rPr>
          <w:lang w:eastAsia="zh-CN"/>
        </w:rPr>
        <w:t>calculating the Pearson’</w:t>
      </w:r>
      <w:r>
        <w:rPr>
          <w:rFonts w:hint="eastAsia"/>
          <w:lang w:eastAsia="zh-CN"/>
        </w:rPr>
        <w:t>s Correlation and the coefficient of determination, the correlation r (-0.0</w:t>
      </w:r>
      <w:r w:rsidR="00022DAE">
        <w:rPr>
          <w:rFonts w:hint="eastAsia"/>
          <w:lang w:eastAsia="zh-CN"/>
        </w:rPr>
        <w:t>575</w:t>
      </w:r>
      <w:r>
        <w:rPr>
          <w:rFonts w:hint="eastAsia"/>
          <w:lang w:eastAsia="zh-CN"/>
        </w:rPr>
        <w:t>) shows there is a very weak and negative or even no relation between these two variables. The r^2 (coefficient of determination) (0.00</w:t>
      </w:r>
      <w:r w:rsidR="00022DAE">
        <w:rPr>
          <w:rFonts w:hint="eastAsia"/>
          <w:lang w:eastAsia="zh-CN"/>
        </w:rPr>
        <w:t>33</w:t>
      </w:r>
      <w:r>
        <w:rPr>
          <w:rFonts w:hint="eastAsia"/>
          <w:lang w:eastAsia="zh-CN"/>
        </w:rPr>
        <w:t>) suggests that only 0.</w:t>
      </w:r>
      <w:r w:rsidR="00022DAE">
        <w:rPr>
          <w:rFonts w:hint="eastAsia"/>
          <w:lang w:eastAsia="zh-CN"/>
        </w:rPr>
        <w:t>33</w:t>
      </w:r>
      <w:r>
        <w:rPr>
          <w:rFonts w:hint="eastAsia"/>
          <w:lang w:eastAsia="zh-CN"/>
        </w:rPr>
        <w:t xml:space="preserve">% of variance in </w:t>
      </w:r>
      <w:bookmarkStart w:id="34" w:name="OLE_LINK21"/>
      <w:bookmarkStart w:id="35" w:name="OLE_LINK22"/>
      <w:r w:rsidR="00022DAE">
        <w:rPr>
          <w:rFonts w:hint="eastAsia"/>
          <w:lang w:eastAsia="zh-CN"/>
        </w:rPr>
        <w:t>average sales value</w:t>
      </w:r>
      <w:r>
        <w:rPr>
          <w:rFonts w:hint="eastAsia"/>
          <w:lang w:eastAsia="zh-CN"/>
        </w:rPr>
        <w:t xml:space="preserve"> </w:t>
      </w:r>
      <w:bookmarkEnd w:id="34"/>
      <w:bookmarkEnd w:id="35"/>
      <w:r>
        <w:rPr>
          <w:rFonts w:hint="eastAsia"/>
          <w:lang w:eastAsia="zh-CN"/>
        </w:rPr>
        <w:t xml:space="preserve">is predictable from the number of </w:t>
      </w:r>
      <w:r w:rsidR="00022DAE">
        <w:rPr>
          <w:rFonts w:hint="eastAsia"/>
          <w:lang w:eastAsia="zh-CN"/>
        </w:rPr>
        <w:t>sales</w:t>
      </w:r>
      <w:r>
        <w:rPr>
          <w:rFonts w:hint="eastAsia"/>
          <w:lang w:eastAsia="zh-CN"/>
        </w:rPr>
        <w:t>. The least linear regression line also doesn</w:t>
      </w:r>
      <w:r>
        <w:rPr>
          <w:lang w:eastAsia="zh-CN"/>
        </w:rPr>
        <w:t>’</w:t>
      </w:r>
      <w:r>
        <w:rPr>
          <w:rFonts w:hint="eastAsia"/>
          <w:lang w:eastAsia="zh-CN"/>
        </w:rPr>
        <w:t>t fit the data presented in the scatter plot at all and it means this regression line can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t be used to estimate or compare </w:t>
      </w:r>
      <w:r w:rsidR="007545BA">
        <w:rPr>
          <w:rFonts w:hint="eastAsia"/>
          <w:lang w:eastAsia="zh-CN"/>
        </w:rPr>
        <w:t>average sales value</w:t>
      </w:r>
      <w:r>
        <w:rPr>
          <w:rFonts w:hint="eastAsia"/>
          <w:lang w:eastAsia="zh-CN"/>
        </w:rPr>
        <w:t xml:space="preserve"> and the number of sales.</w:t>
      </w:r>
    </w:p>
    <w:p w14:paraId="798B4AB7" w14:textId="368A8688" w:rsidR="003F1F58" w:rsidRDefault="003F1F58" w:rsidP="003F1F58">
      <w:pPr>
        <w:rPr>
          <w:lang w:eastAsia="zh-CN"/>
        </w:rPr>
      </w:pPr>
      <w:r>
        <w:rPr>
          <w:rFonts w:hint="eastAsia"/>
          <w:lang w:eastAsia="zh-CN"/>
        </w:rPr>
        <w:t>To draw a conclusion, there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s no relationship between </w:t>
      </w:r>
      <w:r w:rsidR="00BE405E">
        <w:rPr>
          <w:rFonts w:hint="eastAsia"/>
          <w:lang w:eastAsia="zh-CN"/>
        </w:rPr>
        <w:t>average sales value</w:t>
      </w:r>
      <w:r>
        <w:rPr>
          <w:rFonts w:hint="eastAsia"/>
          <w:lang w:eastAsia="zh-CN"/>
        </w:rPr>
        <w:t xml:space="preserve"> and the number of sales.</w:t>
      </w:r>
    </w:p>
    <w:p w14:paraId="7F6772D2" w14:textId="77777777" w:rsidR="00975646" w:rsidRDefault="00975646" w:rsidP="003F1F58">
      <w:pPr>
        <w:rPr>
          <w:lang w:eastAsia="zh-CN"/>
        </w:rPr>
      </w:pPr>
    </w:p>
    <w:p w14:paraId="79C5CF50" w14:textId="421C7451" w:rsidR="00F35CB2" w:rsidRDefault="00F35CB2" w:rsidP="00F35CB2">
      <w:pPr>
        <w:pStyle w:val="Heading1"/>
        <w:rPr>
          <w:lang w:eastAsia="zh-CN"/>
        </w:rPr>
      </w:pPr>
      <w:bookmarkStart w:id="36" w:name="_Toc481138671"/>
      <w:r>
        <w:rPr>
          <w:lang w:eastAsia="zh-CN"/>
        </w:rPr>
        <w:lastRenderedPageBreak/>
        <w:t>Confidence Interval</w:t>
      </w:r>
      <w:bookmarkEnd w:id="36"/>
    </w:p>
    <w:p w14:paraId="1E0F0AC2" w14:textId="16E8DC64" w:rsidR="00F35CB2" w:rsidRDefault="006C1747" w:rsidP="00F35CB2">
      <w:pPr>
        <w:rPr>
          <w:lang w:eastAsia="zh-CN"/>
        </w:rPr>
      </w:pPr>
      <w:r>
        <w:rPr>
          <w:lang w:eastAsia="zh-CN"/>
        </w:rPr>
        <w:t xml:space="preserve">Basically, the confidence interval allows to know </w:t>
      </w:r>
      <w:r w:rsidR="00C236F6">
        <w:rPr>
          <w:lang w:eastAsia="zh-CN"/>
        </w:rPr>
        <w:t xml:space="preserve">an estimated interval where </w:t>
      </w:r>
      <w:r>
        <w:rPr>
          <w:lang w:eastAsia="zh-CN"/>
        </w:rPr>
        <w:t xml:space="preserve">the </w:t>
      </w:r>
      <w:r w:rsidR="00EF3597">
        <w:rPr>
          <w:lang w:eastAsia="zh-CN"/>
        </w:rPr>
        <w:t>population parameter falls in</w:t>
      </w:r>
      <w:r w:rsidR="00C236F6">
        <w:rPr>
          <w:lang w:eastAsia="zh-CN"/>
        </w:rPr>
        <w:t xml:space="preserve"> based </w:t>
      </w:r>
      <w:r w:rsidR="00055230">
        <w:rPr>
          <w:lang w:eastAsia="zh-CN"/>
        </w:rPr>
        <w:t>on the observed data and</w:t>
      </w:r>
      <w:r w:rsidR="00C236F6">
        <w:rPr>
          <w:lang w:eastAsia="zh-CN"/>
        </w:rPr>
        <w:t xml:space="preserve"> the confidence level.</w:t>
      </w:r>
    </w:p>
    <w:p w14:paraId="13F76629" w14:textId="200B9528" w:rsidR="00B2007B" w:rsidRDefault="00A31410" w:rsidP="00B2007B">
      <w:pPr>
        <w:pStyle w:val="Heading2"/>
        <w:rPr>
          <w:lang w:eastAsia="zh-CN"/>
        </w:rPr>
      </w:pPr>
      <w:bookmarkStart w:id="37" w:name="_Toc481138672"/>
      <w:r>
        <w:rPr>
          <w:caps w:val="0"/>
          <w:lang w:eastAsia="zh-CN"/>
        </w:rPr>
        <w:t>Confidence Interval 1</w:t>
      </w:r>
      <w:bookmarkEnd w:id="37"/>
    </w:p>
    <w:p w14:paraId="44A499F3" w14:textId="3782ED54" w:rsidR="00ED46FB" w:rsidRDefault="00ED46FB" w:rsidP="00ED46FB">
      <w:pPr>
        <w:rPr>
          <w:lang w:eastAsia="zh-CN"/>
        </w:rPr>
      </w:pPr>
      <w:r>
        <w:rPr>
          <w:lang w:eastAsia="zh-CN"/>
        </w:rPr>
        <w:t xml:space="preserve">Given that we have already known the mean of usability </w:t>
      </w:r>
      <w:r w:rsidR="00A31410">
        <w:rPr>
          <w:lang w:eastAsia="zh-CN"/>
        </w:rPr>
        <w:t>rating from the 100 samples, now I want to know the in which interval the population mean of usability ratings are in.</w:t>
      </w:r>
    </w:p>
    <w:p w14:paraId="5C475489" w14:textId="4DB540B6" w:rsidR="00A31410" w:rsidRDefault="00A31410" w:rsidP="00ED46FB">
      <w:pPr>
        <w:rPr>
          <w:lang w:eastAsia="zh-CN"/>
        </w:rPr>
      </w:pPr>
      <w:r w:rsidRPr="00A31410">
        <w:rPr>
          <w:noProof/>
          <w:lang w:eastAsia="zh-CN"/>
        </w:rPr>
        <w:drawing>
          <wp:inline distT="0" distB="0" distL="0" distR="0" wp14:anchorId="3D8056D1" wp14:editId="453A7592">
            <wp:extent cx="5943600" cy="600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D567" w14:textId="3AAE57CF" w:rsidR="00A31410" w:rsidRPr="00ED46FB" w:rsidRDefault="00A31410" w:rsidP="00ED46FB">
      <w:pPr>
        <w:rPr>
          <w:lang w:eastAsia="zh-CN"/>
        </w:rPr>
      </w:pPr>
      <w:r>
        <w:t>So, we’re 95.0 % sure that the population mean of Usability Rating are between 2.3117 and 2.7283.</w:t>
      </w:r>
    </w:p>
    <w:p w14:paraId="466ECE1A" w14:textId="41E7B762" w:rsidR="00B2007B" w:rsidRDefault="00E55565" w:rsidP="00B2007B">
      <w:pPr>
        <w:pStyle w:val="Heading2"/>
        <w:rPr>
          <w:caps w:val="0"/>
          <w:lang w:eastAsia="zh-CN"/>
        </w:rPr>
      </w:pPr>
      <w:bookmarkStart w:id="38" w:name="_Toc481138673"/>
      <w:r>
        <w:rPr>
          <w:caps w:val="0"/>
          <w:lang w:eastAsia="zh-CN"/>
        </w:rPr>
        <w:t>Confidence Interval 2</w:t>
      </w:r>
      <w:bookmarkEnd w:id="38"/>
      <w:r>
        <w:rPr>
          <w:caps w:val="0"/>
          <w:lang w:eastAsia="zh-CN"/>
        </w:rPr>
        <w:t xml:space="preserve"> </w:t>
      </w:r>
    </w:p>
    <w:p w14:paraId="7172FAFF" w14:textId="0FB2ACEA" w:rsidR="00E55565" w:rsidRDefault="00E55565" w:rsidP="00E55565">
      <w:pPr>
        <w:rPr>
          <w:lang w:eastAsia="zh-CN"/>
        </w:rPr>
      </w:pPr>
      <w:r w:rsidRPr="00E55565">
        <w:rPr>
          <w:noProof/>
          <w:lang w:eastAsia="zh-CN"/>
        </w:rPr>
        <w:drawing>
          <wp:inline distT="0" distB="0" distL="0" distR="0" wp14:anchorId="54A03DB6" wp14:editId="295BB748">
            <wp:extent cx="5943600" cy="588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0C43" w14:textId="291BF71A" w:rsidR="00E55565" w:rsidRPr="00E55565" w:rsidRDefault="00E55565" w:rsidP="00E55565">
      <w:pPr>
        <w:rPr>
          <w:lang w:eastAsia="zh-CN"/>
        </w:rPr>
      </w:pPr>
      <w:r>
        <w:t>Based on the result above, I’d say that the population mean of Down Time will lie between 28.6179 and 87.1493, 99.0% of the time.</w:t>
      </w:r>
    </w:p>
    <w:p w14:paraId="23E58C12" w14:textId="66FDA6B2" w:rsidR="00B2007B" w:rsidRDefault="00515543" w:rsidP="00B2007B">
      <w:pPr>
        <w:pStyle w:val="Heading2"/>
        <w:rPr>
          <w:lang w:eastAsia="zh-CN"/>
        </w:rPr>
      </w:pPr>
      <w:bookmarkStart w:id="39" w:name="_Toc481138674"/>
      <w:r>
        <w:rPr>
          <w:caps w:val="0"/>
          <w:lang w:eastAsia="zh-CN"/>
        </w:rPr>
        <w:t>Confidence Interval 3</w:t>
      </w:r>
      <w:bookmarkEnd w:id="39"/>
    </w:p>
    <w:p w14:paraId="3A0B2C7C" w14:textId="3D0A0089" w:rsidR="00B2007B" w:rsidRDefault="00515543" w:rsidP="00B2007B">
      <w:pPr>
        <w:rPr>
          <w:lang w:eastAsia="zh-CN"/>
        </w:rPr>
      </w:pPr>
      <w:r w:rsidRPr="00515543">
        <w:rPr>
          <w:noProof/>
          <w:lang w:eastAsia="zh-CN"/>
        </w:rPr>
        <w:drawing>
          <wp:inline distT="0" distB="0" distL="0" distR="0" wp14:anchorId="43C360B6" wp14:editId="6112AAA1">
            <wp:extent cx="5943600" cy="545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D7D9" w14:textId="48270316" w:rsidR="002E181A" w:rsidRDefault="00D0364D" w:rsidP="00B2007B">
      <w:pPr>
        <w:rPr>
          <w:lang w:eastAsia="zh-CN"/>
        </w:rPr>
      </w:pPr>
      <w:r w:rsidRPr="00D0364D">
        <w:rPr>
          <w:lang w:eastAsia="zh-CN"/>
        </w:rPr>
        <w:t>So, we’re 98.0 % sure that the population mean of Average sales value are between -94.9256 and 1087.548.</w:t>
      </w:r>
    </w:p>
    <w:p w14:paraId="45EC038B" w14:textId="77777777" w:rsidR="002E181A" w:rsidRPr="00B2007B" w:rsidRDefault="002E181A" w:rsidP="00B2007B">
      <w:pPr>
        <w:rPr>
          <w:lang w:eastAsia="zh-CN"/>
        </w:rPr>
      </w:pPr>
    </w:p>
    <w:p w14:paraId="0B797681" w14:textId="3FF36731" w:rsidR="00975646" w:rsidRDefault="00975646" w:rsidP="00975646">
      <w:pPr>
        <w:pStyle w:val="Heading1"/>
        <w:rPr>
          <w:lang w:eastAsia="zh-CN"/>
        </w:rPr>
      </w:pPr>
      <w:bookmarkStart w:id="40" w:name="_Toc481138675"/>
      <w:r>
        <w:rPr>
          <w:rFonts w:hint="eastAsia"/>
          <w:lang w:eastAsia="zh-CN"/>
        </w:rPr>
        <w:lastRenderedPageBreak/>
        <w:t>Hypothesis Testing</w:t>
      </w:r>
      <w:bookmarkEnd w:id="40"/>
    </w:p>
    <w:p w14:paraId="587BF973" w14:textId="209DB0C6" w:rsidR="00975646" w:rsidRDefault="00D32727" w:rsidP="00975646">
      <w:pPr>
        <w:rPr>
          <w:lang w:eastAsia="zh-CN"/>
        </w:rPr>
      </w:pPr>
      <w:r>
        <w:rPr>
          <w:rFonts w:hint="eastAsia"/>
          <w:lang w:eastAsia="zh-CN"/>
        </w:rPr>
        <w:t xml:space="preserve">In this </w:t>
      </w:r>
      <w:r w:rsidR="003D48F4">
        <w:rPr>
          <w:lang w:eastAsia="zh-CN"/>
        </w:rPr>
        <w:t>phase,</w:t>
      </w:r>
      <w:r w:rsidR="003D48F4">
        <w:rPr>
          <w:rFonts w:hint="eastAsia"/>
          <w:lang w:eastAsia="zh-CN"/>
        </w:rPr>
        <w:t xml:space="preserve"> I try to make some conclusion about activities of all website during this period (31/12/2015 </w:t>
      </w:r>
      <w:r w:rsidR="003D48F4">
        <w:rPr>
          <w:lang w:eastAsia="zh-CN"/>
        </w:rPr>
        <w:t>–</w:t>
      </w:r>
      <w:r w:rsidR="003D48F4">
        <w:rPr>
          <w:rFonts w:hint="eastAsia"/>
          <w:lang w:eastAsia="zh-CN"/>
        </w:rPr>
        <w:t xml:space="preserve"> 31/12/2016) based on the sample data of 100 websites.</w:t>
      </w:r>
    </w:p>
    <w:p w14:paraId="5FF6F83A" w14:textId="7750E637" w:rsidR="003D48F4" w:rsidRPr="00975646" w:rsidRDefault="003D48F4" w:rsidP="003D48F4">
      <w:pPr>
        <w:pStyle w:val="Heading2"/>
        <w:rPr>
          <w:lang w:eastAsia="zh-CN"/>
        </w:rPr>
      </w:pPr>
      <w:bookmarkStart w:id="41" w:name="_Toc481138676"/>
      <w:r>
        <w:rPr>
          <w:caps w:val="0"/>
          <w:lang w:eastAsia="zh-CN"/>
        </w:rPr>
        <w:t>Hypothesis Test 1</w:t>
      </w:r>
      <w:bookmarkEnd w:id="41"/>
    </w:p>
    <w:p w14:paraId="4B44AC17" w14:textId="27DE1192" w:rsidR="003F1F58" w:rsidRPr="00CE5A97" w:rsidRDefault="008C70A0" w:rsidP="00955D4A">
      <w:p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bookmarkStart w:id="42" w:name="OLE_LINK24"/>
      <w:bookmarkStart w:id="43" w:name="OLE_LINK25"/>
      <w:bookmarkStart w:id="44" w:name="OLE_LINK36"/>
      <w:r>
        <w:rPr>
          <w:rFonts w:hint="eastAsia"/>
          <w:lang w:eastAsia="zh-CN"/>
        </w:rPr>
        <w:t>H</w:t>
      </w:r>
      <w:r w:rsidR="00CE5A97">
        <w:rPr>
          <w:rFonts w:hint="eastAsia"/>
          <w:vertAlign w:val="subscript"/>
          <w:lang w:eastAsia="zh-CN"/>
        </w:rPr>
        <w:t>0</w:t>
      </w:r>
      <w:r>
        <w:rPr>
          <w:rFonts w:hint="eastAsia"/>
          <w:lang w:eastAsia="zh-CN"/>
        </w:rPr>
        <w:t xml:space="preserve">: </w:t>
      </w:r>
      <w:bookmarkStart w:id="45" w:name="OLE_LINK23"/>
      <w:r>
        <w:rPr>
          <w:lang w:eastAsia="zh-CN"/>
        </w:rPr>
        <w:t>“</w:t>
      </w:r>
      <w:bookmarkEnd w:id="45"/>
      <w:r w:rsidRPr="008C70A0">
        <w:rPr>
          <w:lang w:eastAsia="zh-CN"/>
        </w:rPr>
        <w:t>The normal mean of usability rating of a website is 3 in 2016.</w:t>
      </w:r>
      <w:r>
        <w:rPr>
          <w:lang w:eastAsia="zh-CN"/>
        </w:rPr>
        <w:t>” (</w:t>
      </w:r>
      <w:r w:rsidR="00CE5A97" w:rsidRPr="00CE5A97">
        <w:rPr>
          <w:lang w:eastAsia="zh-CN"/>
        </w:rPr>
        <w:t>μ</w:t>
      </w:r>
      <w:r w:rsidR="00CE5A97">
        <w:rPr>
          <w:lang w:eastAsia="zh-CN"/>
        </w:rPr>
        <w:t xml:space="preserve"> = 3</w:t>
      </w:r>
      <w:r>
        <w:rPr>
          <w:lang w:eastAsia="zh-CN"/>
        </w:rPr>
        <w:t>)</w:t>
      </w:r>
    </w:p>
    <w:p w14:paraId="169383D1" w14:textId="4674633E" w:rsidR="008C70A0" w:rsidRDefault="008C70A0" w:rsidP="00955D4A">
      <w:pPr>
        <w:rPr>
          <w:lang w:eastAsia="zh-CN"/>
        </w:rPr>
      </w:pPr>
      <w:r>
        <w:rPr>
          <w:rFonts w:hint="eastAsia"/>
          <w:lang w:eastAsia="zh-CN"/>
        </w:rPr>
        <w:t>H</w:t>
      </w:r>
      <w:r>
        <w:rPr>
          <w:rFonts w:hint="eastAsia"/>
          <w:vertAlign w:val="subscript"/>
          <w:lang w:eastAsia="zh-CN"/>
        </w:rPr>
        <w:t>A</w:t>
      </w:r>
      <w:r>
        <w:rPr>
          <w:lang w:eastAsia="zh-CN"/>
        </w:rPr>
        <w:t>:</w:t>
      </w:r>
      <w:r w:rsidR="00503A9B">
        <w:rPr>
          <w:lang w:eastAsia="zh-CN"/>
        </w:rPr>
        <w:t xml:space="preserve"> “</w:t>
      </w:r>
      <w:r w:rsidRPr="008C70A0">
        <w:rPr>
          <w:lang w:eastAsia="zh-CN"/>
        </w:rPr>
        <w:t>The normal mean of usability rating of a website is not 3 in 2016</w:t>
      </w:r>
      <w:proofErr w:type="gramStart"/>
      <w:r w:rsidR="00503A9B" w:rsidRPr="008C70A0">
        <w:rPr>
          <w:lang w:eastAsia="zh-CN"/>
        </w:rPr>
        <w:t>.</w:t>
      </w:r>
      <w:r w:rsidR="00503A9B">
        <w:rPr>
          <w:lang w:eastAsia="zh-CN"/>
        </w:rPr>
        <w:t>”(</w:t>
      </w:r>
      <w:proofErr w:type="gramEnd"/>
      <w:r w:rsidR="00CE5A97" w:rsidRPr="00CE5A97">
        <w:rPr>
          <w:lang w:eastAsia="zh-CN"/>
        </w:rPr>
        <w:t>μ</w:t>
      </w:r>
      <w:r w:rsidR="00CE5A97">
        <w:rPr>
          <w:lang w:eastAsia="zh-CN"/>
        </w:rPr>
        <w:t xml:space="preserve"> </w:t>
      </w:r>
      <w:r w:rsidR="00CE5A97" w:rsidRPr="00CE5A97">
        <w:rPr>
          <w:rFonts w:hint="eastAsia"/>
          <w:lang w:eastAsia="zh-CN"/>
        </w:rPr>
        <w:t>≠</w:t>
      </w:r>
      <w:r w:rsidR="00CE5A97">
        <w:rPr>
          <w:lang w:eastAsia="zh-CN"/>
        </w:rPr>
        <w:t>3)</w:t>
      </w:r>
    </w:p>
    <w:bookmarkEnd w:id="42"/>
    <w:bookmarkEnd w:id="43"/>
    <w:bookmarkEnd w:id="44"/>
    <w:p w14:paraId="2C882BAD" w14:textId="2B834A8B" w:rsidR="000859CB" w:rsidRDefault="0040675B" w:rsidP="00955D4A">
      <w:p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40675B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zh-CN"/>
        </w:rPr>
        <w:drawing>
          <wp:inline distT="0" distB="0" distL="0" distR="0" wp14:anchorId="0C4F2B95" wp14:editId="2BD87EC0">
            <wp:extent cx="5943600" cy="944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476B" w14:textId="5BCCC5BE" w:rsidR="003217D7" w:rsidRDefault="00503A9B" w:rsidP="00503A9B">
      <w:pPr>
        <w:rPr>
          <w:lang w:eastAsia="zh-CN"/>
        </w:rPr>
      </w:pPr>
      <w:r w:rsidRPr="00503A9B">
        <w:rPr>
          <w:lang w:eastAsia="zh-CN"/>
        </w:rPr>
        <w:t>The null hypothesis is rejected and there is sufficient evidence to warrant reject of the cla</w:t>
      </w:r>
      <w:r>
        <w:rPr>
          <w:lang w:eastAsia="zh-CN"/>
        </w:rPr>
        <w:t>im that t</w:t>
      </w:r>
      <w:r w:rsidRPr="00503A9B">
        <w:rPr>
          <w:lang w:eastAsia="zh-CN"/>
        </w:rPr>
        <w:t>he normal mean of usability rating of a website is 3 in 2016.</w:t>
      </w:r>
    </w:p>
    <w:p w14:paraId="2CDF7B11" w14:textId="1176E788" w:rsidR="00F23096" w:rsidRDefault="00F23096" w:rsidP="00F23096">
      <w:pPr>
        <w:pStyle w:val="Heading2"/>
        <w:rPr>
          <w:caps w:val="0"/>
          <w:lang w:eastAsia="zh-CN"/>
        </w:rPr>
      </w:pPr>
      <w:bookmarkStart w:id="46" w:name="_Toc481138677"/>
      <w:r>
        <w:rPr>
          <w:caps w:val="0"/>
          <w:lang w:eastAsia="zh-CN"/>
        </w:rPr>
        <w:t>Hypothesis Test 2</w:t>
      </w:r>
      <w:bookmarkEnd w:id="46"/>
    </w:p>
    <w:p w14:paraId="75FAA395" w14:textId="060EF67E" w:rsidR="00F23096" w:rsidRPr="00CE5A97" w:rsidRDefault="00F23096" w:rsidP="00F23096">
      <w:p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>
        <w:rPr>
          <w:rFonts w:hint="eastAsia"/>
          <w:lang w:eastAsia="zh-CN"/>
        </w:rPr>
        <w:t>H</w:t>
      </w:r>
      <w:r>
        <w:rPr>
          <w:rFonts w:hint="eastAsia"/>
          <w:vertAlign w:val="subscript"/>
          <w:lang w:eastAsia="zh-CN"/>
        </w:rPr>
        <w:t>0</w:t>
      </w:r>
      <w:r>
        <w:rPr>
          <w:rFonts w:hint="eastAsia"/>
          <w:lang w:eastAsia="zh-CN"/>
        </w:rPr>
        <w:t xml:space="preserve">: </w:t>
      </w:r>
      <w:r>
        <w:rPr>
          <w:lang w:eastAsia="zh-CN"/>
        </w:rPr>
        <w:t>“</w:t>
      </w:r>
      <w:r w:rsidRPr="00F23096">
        <w:rPr>
          <w:lang w:eastAsia="zh-CN"/>
        </w:rPr>
        <w:t>The average down time of a website in 2016 is less than or equal to 60 hours</w:t>
      </w:r>
      <w:r w:rsidRPr="008C70A0">
        <w:rPr>
          <w:lang w:eastAsia="zh-CN"/>
        </w:rPr>
        <w:t>.</w:t>
      </w:r>
      <w:r>
        <w:rPr>
          <w:lang w:eastAsia="zh-CN"/>
        </w:rPr>
        <w:t>” (</w:t>
      </w:r>
      <w:r w:rsidRPr="00CE5A97">
        <w:rPr>
          <w:lang w:eastAsia="zh-CN"/>
        </w:rPr>
        <w:t>μ</w:t>
      </w:r>
      <w:r>
        <w:rPr>
          <w:lang w:eastAsia="zh-CN"/>
        </w:rPr>
        <w:t xml:space="preserve"> ≤ 60)</w:t>
      </w:r>
    </w:p>
    <w:p w14:paraId="2B627E25" w14:textId="7FEA8ED0" w:rsidR="00F23096" w:rsidRDefault="00F23096" w:rsidP="00F23096">
      <w:pPr>
        <w:rPr>
          <w:lang w:eastAsia="zh-CN"/>
        </w:rPr>
      </w:pPr>
      <w:r>
        <w:rPr>
          <w:rFonts w:hint="eastAsia"/>
          <w:lang w:eastAsia="zh-CN"/>
        </w:rPr>
        <w:t>H</w:t>
      </w:r>
      <w:r>
        <w:rPr>
          <w:rFonts w:hint="eastAsia"/>
          <w:vertAlign w:val="subscript"/>
          <w:lang w:eastAsia="zh-CN"/>
        </w:rPr>
        <w:t>A</w:t>
      </w:r>
      <w:r>
        <w:rPr>
          <w:lang w:eastAsia="zh-CN"/>
        </w:rPr>
        <w:t>: “</w:t>
      </w:r>
      <w:r w:rsidRPr="008C70A0">
        <w:rPr>
          <w:lang w:eastAsia="zh-CN"/>
        </w:rPr>
        <w:t>The normal mean of usability rating of a website is not 3 in 2016</w:t>
      </w:r>
      <w:proofErr w:type="gramStart"/>
      <w:r w:rsidRPr="008C70A0">
        <w:rPr>
          <w:lang w:eastAsia="zh-CN"/>
        </w:rPr>
        <w:t>.</w:t>
      </w:r>
      <w:r>
        <w:rPr>
          <w:lang w:eastAsia="zh-CN"/>
        </w:rPr>
        <w:t>”(</w:t>
      </w:r>
      <w:proofErr w:type="gramEnd"/>
      <w:r w:rsidRPr="00CE5A97">
        <w:rPr>
          <w:lang w:eastAsia="zh-CN"/>
        </w:rPr>
        <w:t>μ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&gt;</m:t>
        </m:r>
      </m:oMath>
      <w:r>
        <w:rPr>
          <w:lang w:eastAsia="zh-CN"/>
        </w:rPr>
        <w:t xml:space="preserve"> 60)</w:t>
      </w:r>
    </w:p>
    <w:p w14:paraId="6475AE22" w14:textId="467394A2" w:rsidR="00F23096" w:rsidRDefault="0048497E" w:rsidP="00F23096">
      <w:pPr>
        <w:rPr>
          <w:lang w:eastAsia="zh-CN"/>
        </w:rPr>
      </w:pPr>
      <w:r w:rsidRPr="0048497E">
        <w:rPr>
          <w:noProof/>
          <w:lang w:eastAsia="zh-CN"/>
        </w:rPr>
        <w:drawing>
          <wp:inline distT="0" distB="0" distL="0" distR="0" wp14:anchorId="15D2DED0" wp14:editId="1C9620C3">
            <wp:extent cx="5943600" cy="9372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7198" w14:textId="226F9356" w:rsidR="00F23096" w:rsidRDefault="00F23096" w:rsidP="00F23096">
      <w:pPr>
        <w:rPr>
          <w:lang w:eastAsia="zh-CN"/>
        </w:rPr>
      </w:pPr>
      <w:r>
        <w:t>We fail to reject the null hypothesis and conclude that there is insufficient evidence to reject the claim that the average down time of a website in 2016 is less than or equal to 60 hours.</w:t>
      </w:r>
    </w:p>
    <w:p w14:paraId="18C2DC73" w14:textId="77777777" w:rsidR="00F23096" w:rsidRPr="00F23096" w:rsidRDefault="00F23096" w:rsidP="00F23096">
      <w:pPr>
        <w:rPr>
          <w:lang w:eastAsia="zh-CN"/>
        </w:rPr>
      </w:pPr>
    </w:p>
    <w:p w14:paraId="1480F65F" w14:textId="37CC2A5E" w:rsidR="00F23096" w:rsidRDefault="00F23096" w:rsidP="00F23096">
      <w:pPr>
        <w:pStyle w:val="Heading2"/>
        <w:rPr>
          <w:caps w:val="0"/>
          <w:lang w:eastAsia="zh-CN"/>
        </w:rPr>
      </w:pPr>
      <w:bookmarkStart w:id="47" w:name="_Toc481138678"/>
      <w:r>
        <w:rPr>
          <w:caps w:val="0"/>
          <w:lang w:eastAsia="zh-CN"/>
        </w:rPr>
        <w:lastRenderedPageBreak/>
        <w:t>Hypothesis Test 3</w:t>
      </w:r>
      <w:bookmarkEnd w:id="47"/>
    </w:p>
    <w:p w14:paraId="7416C6B9" w14:textId="598A1603" w:rsidR="00F23096" w:rsidRPr="00CE5A97" w:rsidRDefault="00F23096" w:rsidP="00F23096">
      <w:p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>
        <w:rPr>
          <w:rFonts w:hint="eastAsia"/>
          <w:lang w:eastAsia="zh-CN"/>
        </w:rPr>
        <w:t>H</w:t>
      </w:r>
      <w:r>
        <w:rPr>
          <w:rFonts w:hint="eastAsia"/>
          <w:vertAlign w:val="subscript"/>
          <w:lang w:eastAsia="zh-CN"/>
        </w:rPr>
        <w:t>0</w:t>
      </w:r>
      <w:r>
        <w:rPr>
          <w:rFonts w:hint="eastAsia"/>
          <w:lang w:eastAsia="zh-CN"/>
        </w:rPr>
        <w:t xml:space="preserve">: </w:t>
      </w:r>
      <w:r>
        <w:rPr>
          <w:lang w:eastAsia="zh-CN"/>
        </w:rPr>
        <w:t>“</w:t>
      </w:r>
      <w:r w:rsidRPr="00F23096">
        <w:rPr>
          <w:lang w:eastAsia="zh-CN"/>
        </w:rPr>
        <w:t>The average sales value of a website in 2016 is greater than or equal to $500</w:t>
      </w:r>
      <w:r w:rsidRPr="008C70A0">
        <w:rPr>
          <w:lang w:eastAsia="zh-CN"/>
        </w:rPr>
        <w:t>.</w:t>
      </w:r>
      <w:r>
        <w:rPr>
          <w:lang w:eastAsia="zh-CN"/>
        </w:rPr>
        <w:t>” (</w:t>
      </w:r>
      <w:r w:rsidRPr="00CE5A97">
        <w:rPr>
          <w:lang w:eastAsia="zh-CN"/>
        </w:rPr>
        <w:t>μ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≥</m:t>
        </m:r>
      </m:oMath>
      <w:r>
        <w:rPr>
          <w:lang w:eastAsia="zh-CN"/>
        </w:rPr>
        <w:t xml:space="preserve"> 500)</w:t>
      </w:r>
    </w:p>
    <w:p w14:paraId="28D2A29E" w14:textId="4402E543" w:rsidR="00F23096" w:rsidRDefault="00F23096" w:rsidP="00F23096">
      <w:pPr>
        <w:rPr>
          <w:lang w:eastAsia="zh-CN"/>
        </w:rPr>
      </w:pPr>
      <w:r>
        <w:rPr>
          <w:rFonts w:hint="eastAsia"/>
          <w:lang w:eastAsia="zh-CN"/>
        </w:rPr>
        <w:t>H</w:t>
      </w:r>
      <w:r>
        <w:rPr>
          <w:rFonts w:hint="eastAsia"/>
          <w:vertAlign w:val="subscript"/>
          <w:lang w:eastAsia="zh-CN"/>
        </w:rPr>
        <w:t>A</w:t>
      </w:r>
      <w:r>
        <w:rPr>
          <w:lang w:eastAsia="zh-CN"/>
        </w:rPr>
        <w:t>: “</w:t>
      </w:r>
      <w:r w:rsidRPr="00F23096">
        <w:rPr>
          <w:lang w:eastAsia="zh-CN"/>
        </w:rPr>
        <w:t>The average sales value of a website in 2016 is less than $500</w:t>
      </w:r>
      <w:proofErr w:type="gramStart"/>
      <w:r w:rsidRPr="008C70A0">
        <w:rPr>
          <w:lang w:eastAsia="zh-CN"/>
        </w:rPr>
        <w:t>.</w:t>
      </w:r>
      <w:r>
        <w:rPr>
          <w:lang w:eastAsia="zh-CN"/>
        </w:rPr>
        <w:t>”(</w:t>
      </w:r>
      <w:proofErr w:type="gramEnd"/>
      <w:r w:rsidRPr="00CE5A97">
        <w:rPr>
          <w:lang w:eastAsia="zh-CN"/>
        </w:rPr>
        <w:t>μ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&lt;</m:t>
        </m:r>
      </m:oMath>
      <w:r>
        <w:rPr>
          <w:rFonts w:hint="eastAsia"/>
          <w:lang w:eastAsia="zh-CN"/>
        </w:rPr>
        <w:t xml:space="preserve"> </w:t>
      </w:r>
      <w:r>
        <w:rPr>
          <w:lang w:eastAsia="zh-CN"/>
        </w:rPr>
        <w:t>500)</w:t>
      </w:r>
    </w:p>
    <w:p w14:paraId="7C8E2462" w14:textId="21AC57AB" w:rsidR="00F23096" w:rsidRDefault="0048497E" w:rsidP="00F23096">
      <w:pPr>
        <w:rPr>
          <w:b/>
          <w:lang w:eastAsia="zh-CN"/>
        </w:rPr>
      </w:pPr>
      <w:r w:rsidRPr="0048497E">
        <w:rPr>
          <w:b/>
          <w:noProof/>
          <w:lang w:eastAsia="zh-CN"/>
        </w:rPr>
        <w:drawing>
          <wp:inline distT="0" distB="0" distL="0" distR="0" wp14:anchorId="09629927" wp14:editId="35589080">
            <wp:extent cx="5943600" cy="925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2EF" w14:textId="03A78F45" w:rsidR="00F23096" w:rsidRDefault="00F71505" w:rsidP="00F23096">
      <w:r>
        <w:t>We fail to reject the null hypothesis and conclude that there is insufficient evidence to reject the claim that the average sales value of a website in 2016 is greater than or equal to $500.</w:t>
      </w:r>
    </w:p>
    <w:p w14:paraId="2F86D8D1" w14:textId="4CBEF131" w:rsidR="00336BCF" w:rsidRDefault="00336BCF" w:rsidP="00336BCF">
      <w:pPr>
        <w:pStyle w:val="Heading1"/>
        <w:rPr>
          <w:lang w:eastAsia="zh-CN"/>
        </w:rPr>
      </w:pPr>
      <w:bookmarkStart w:id="48" w:name="_Toc481138679"/>
      <w:r>
        <w:rPr>
          <w:lang w:eastAsia="zh-CN"/>
        </w:rPr>
        <w:t>Extension of Research on Twitter Data</w:t>
      </w:r>
      <w:bookmarkEnd w:id="48"/>
    </w:p>
    <w:p w14:paraId="0D2EC8C7" w14:textId="6E2B97F8" w:rsidR="00390E02" w:rsidRPr="00390E02" w:rsidRDefault="00390E02" w:rsidP="00390E02">
      <w:pPr>
        <w:pStyle w:val="Heading2"/>
        <w:numPr>
          <w:ilvl w:val="0"/>
          <w:numId w:val="25"/>
        </w:numPr>
        <w:rPr>
          <w:lang w:eastAsia="zh-CN"/>
        </w:rPr>
      </w:pPr>
      <w:bookmarkStart w:id="49" w:name="_Toc481138680"/>
      <w:r>
        <w:rPr>
          <w:caps w:val="0"/>
          <w:lang w:eastAsia="zh-CN"/>
        </w:rPr>
        <w:t>Intro</w:t>
      </w:r>
      <w:bookmarkEnd w:id="49"/>
    </w:p>
    <w:p w14:paraId="786F6DEB" w14:textId="56228976" w:rsidR="00336BCF" w:rsidRDefault="00336BCF" w:rsidP="00336BCF">
      <w:pPr>
        <w:rPr>
          <w:lang w:eastAsia="zh-CN"/>
        </w:rPr>
      </w:pPr>
      <w:r>
        <w:rPr>
          <w:lang w:eastAsia="zh-CN"/>
        </w:rPr>
        <w:t xml:space="preserve">In the data science assignments from last semester, I carried out a research on </w:t>
      </w:r>
      <w:r>
        <w:rPr>
          <w:rFonts w:hint="eastAsia"/>
          <w:lang w:eastAsia="zh-CN"/>
        </w:rPr>
        <w:t xml:space="preserve">how active people who also like Coldplay are on Twitter based on the </w:t>
      </w:r>
      <w:r>
        <w:rPr>
          <w:lang w:eastAsia="zh-CN"/>
        </w:rPr>
        <w:t>data of 1000 tweets which contain Coldplay’s hash tag.</w:t>
      </w:r>
      <w:r w:rsidR="00DC509E">
        <w:rPr>
          <w:lang w:eastAsia="zh-CN"/>
        </w:rPr>
        <w:t xml:space="preserve"> </w:t>
      </w:r>
    </w:p>
    <w:p w14:paraId="06004EC2" w14:textId="67E309BD" w:rsidR="00390E02" w:rsidRDefault="00390E02" w:rsidP="00390E02">
      <w:pPr>
        <w:pStyle w:val="Heading2"/>
        <w:numPr>
          <w:ilvl w:val="0"/>
          <w:numId w:val="25"/>
        </w:numPr>
        <w:rPr>
          <w:lang w:eastAsia="zh-CN"/>
        </w:rPr>
      </w:pPr>
      <w:bookmarkStart w:id="50" w:name="_Toc481138681"/>
      <w:r>
        <w:rPr>
          <w:caps w:val="0"/>
          <w:lang w:eastAsia="zh-CN"/>
        </w:rPr>
        <w:t>Obtain &amp; Prepare Data</w:t>
      </w:r>
      <w:bookmarkEnd w:id="50"/>
    </w:p>
    <w:p w14:paraId="72EDE565" w14:textId="66E326C3" w:rsidR="00DC509E" w:rsidRDefault="00DC509E" w:rsidP="00336BCF">
      <w:pPr>
        <w:rPr>
          <w:lang w:eastAsia="zh-CN"/>
        </w:rPr>
      </w:pPr>
      <w:r>
        <w:rPr>
          <w:lang w:eastAsia="zh-CN"/>
        </w:rPr>
        <w:t xml:space="preserve">This time I want to </w:t>
      </w:r>
      <w:proofErr w:type="gramStart"/>
      <w:r>
        <w:rPr>
          <w:lang w:eastAsia="zh-CN"/>
        </w:rPr>
        <w:t>make an assumption</w:t>
      </w:r>
      <w:proofErr w:type="gramEnd"/>
      <w:r>
        <w:rPr>
          <w:lang w:eastAsia="zh-CN"/>
        </w:rPr>
        <w:t xml:space="preserve"> of t</w:t>
      </w:r>
      <w:r w:rsidRPr="00DC509E">
        <w:rPr>
          <w:lang w:eastAsia="zh-CN"/>
        </w:rPr>
        <w:t xml:space="preserve">he </w:t>
      </w:r>
      <w:r>
        <w:rPr>
          <w:lang w:eastAsia="zh-CN"/>
        </w:rPr>
        <w:t xml:space="preserve">average </w:t>
      </w:r>
      <w:r w:rsidRPr="00DC509E">
        <w:rPr>
          <w:lang w:eastAsia="zh-CN"/>
        </w:rPr>
        <w:t xml:space="preserve">number of tweets per day of a Twitter user who likes Coldplay </w:t>
      </w:r>
      <w:r>
        <w:rPr>
          <w:lang w:eastAsia="zh-CN"/>
        </w:rPr>
        <w:t xml:space="preserve">since the account being created. So, I doubled the sample size which is 2000. </w:t>
      </w:r>
      <w:r>
        <w:rPr>
          <w:rFonts w:hint="eastAsia"/>
          <w:lang w:eastAsia="zh-CN"/>
        </w:rPr>
        <w:t xml:space="preserve">I </w:t>
      </w:r>
      <w:r>
        <w:rPr>
          <w:lang w:eastAsia="zh-CN"/>
        </w:rPr>
        <w:t xml:space="preserve">took advantage of </w:t>
      </w:r>
      <w:proofErr w:type="spellStart"/>
      <w:r>
        <w:rPr>
          <w:rFonts w:hint="eastAsia"/>
          <w:lang w:eastAsia="zh-CN"/>
        </w:rPr>
        <w:t>Twython</w:t>
      </w:r>
      <w:proofErr w:type="spell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to use </w:t>
      </w:r>
      <w:r>
        <w:rPr>
          <w:rFonts w:hint="eastAsia"/>
          <w:lang w:eastAsia="zh-CN"/>
        </w:rPr>
        <w:t xml:space="preserve">Search </w:t>
      </w:r>
      <w:r>
        <w:rPr>
          <w:lang w:eastAsia="zh-CN"/>
        </w:rPr>
        <w:t>API</w:t>
      </w:r>
      <w:r>
        <w:rPr>
          <w:rFonts w:hint="eastAsia"/>
          <w:lang w:eastAsia="zh-CN"/>
        </w:rPr>
        <w:t xml:space="preserve"> to search for </w:t>
      </w:r>
      <w:r w:rsidRPr="00B80BB7">
        <w:rPr>
          <w:lang w:eastAsia="zh-CN"/>
        </w:rPr>
        <w:t>tweets containing the phrase "</w:t>
      </w:r>
      <w:r>
        <w:rPr>
          <w:rFonts w:hint="eastAsia"/>
          <w:lang w:eastAsia="zh-CN"/>
        </w:rPr>
        <w:t>amazing</w:t>
      </w:r>
      <w:r w:rsidRPr="00B80BB7">
        <w:rPr>
          <w:lang w:eastAsia="zh-CN"/>
        </w:rPr>
        <w:t>"</w:t>
      </w:r>
      <w:r>
        <w:rPr>
          <w:rFonts w:hint="eastAsia"/>
          <w:lang w:eastAsia="zh-CN"/>
        </w:rPr>
        <w:t xml:space="preserve"> and then I used Streaming </w:t>
      </w:r>
      <w:r>
        <w:rPr>
          <w:lang w:eastAsia="zh-CN"/>
        </w:rPr>
        <w:t>API</w:t>
      </w:r>
      <w:r>
        <w:rPr>
          <w:rFonts w:hint="eastAsia"/>
          <w:lang w:eastAsia="zh-CN"/>
        </w:rPr>
        <w:t xml:space="preserve"> to filter and save all tweets which contains keyword </w:t>
      </w:r>
      <w:r>
        <w:rPr>
          <w:lang w:eastAsia="zh-CN"/>
        </w:rPr>
        <w:t>“</w:t>
      </w:r>
      <w:r>
        <w:rPr>
          <w:rFonts w:hint="eastAsia"/>
          <w:lang w:eastAsia="zh-CN"/>
        </w:rPr>
        <w:t>Coldplay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into a </w:t>
      </w:r>
      <w:r>
        <w:rPr>
          <w:lang w:eastAsia="zh-CN"/>
        </w:rPr>
        <w:t>text</w:t>
      </w:r>
      <w:r>
        <w:rPr>
          <w:rFonts w:hint="eastAsia"/>
          <w:lang w:eastAsia="zh-CN"/>
        </w:rPr>
        <w:t xml:space="preserve"> file.</w:t>
      </w:r>
    </w:p>
    <w:p w14:paraId="0B796635" w14:textId="783C10BA" w:rsidR="006141A0" w:rsidRDefault="006141A0" w:rsidP="006141A0">
      <w:pPr>
        <w:rPr>
          <w:lang w:eastAsia="zh-CN"/>
        </w:rPr>
      </w:pPr>
      <w:r>
        <w:rPr>
          <w:lang w:eastAsia="zh-CN"/>
        </w:rPr>
        <w:t xml:space="preserve">Before carrying out analysis, I need to cope with the outliers first. </w:t>
      </w:r>
      <w:r>
        <w:rPr>
          <w:rFonts w:hint="eastAsia"/>
          <w:lang w:eastAsia="zh-CN"/>
        </w:rPr>
        <w:t xml:space="preserve">To identify outliers, I calculated the mild fence and any value falling out this range will be considered as an outlier. As the screenshot below shows, the mild fence of </w:t>
      </w:r>
      <w:r>
        <w:rPr>
          <w:rFonts w:hint="eastAsia"/>
          <w:lang w:eastAsia="zh-CN"/>
        </w:rPr>
        <w:lastRenderedPageBreak/>
        <w:t>the average number of posts per day is (-40.</w:t>
      </w:r>
      <w:r>
        <w:rPr>
          <w:lang w:eastAsia="zh-CN"/>
        </w:rPr>
        <w:t>62</w:t>
      </w:r>
      <w:r>
        <w:rPr>
          <w:rFonts w:hint="eastAsia"/>
          <w:lang w:eastAsia="zh-CN"/>
        </w:rPr>
        <w:t>, 77.</w:t>
      </w:r>
      <w:r>
        <w:rPr>
          <w:lang w:eastAsia="zh-CN"/>
        </w:rPr>
        <w:t>54</w:t>
      </w:r>
      <w:r>
        <w:rPr>
          <w:rFonts w:hint="eastAsia"/>
          <w:lang w:eastAsia="zh-CN"/>
        </w:rPr>
        <w:t xml:space="preserve">), all number outside this range are outliers. </w:t>
      </w:r>
    </w:p>
    <w:p w14:paraId="66F3627E" w14:textId="5831B52C" w:rsidR="006141A0" w:rsidRDefault="006141A0" w:rsidP="006141A0">
      <w:pPr>
        <w:rPr>
          <w:lang w:eastAsia="zh-CN"/>
        </w:rPr>
      </w:pPr>
      <w:r w:rsidRPr="006141A0">
        <w:rPr>
          <w:noProof/>
          <w:lang w:eastAsia="zh-CN"/>
        </w:rPr>
        <w:drawing>
          <wp:inline distT="0" distB="0" distL="0" distR="0" wp14:anchorId="06002C15" wp14:editId="4FA7E5F6">
            <wp:extent cx="5499100" cy="3302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ADBB" w14:textId="576A8437" w:rsidR="006825E4" w:rsidRDefault="006825E4" w:rsidP="006825E4">
      <w:pPr>
        <w:rPr>
          <w:lang w:eastAsia="zh-CN"/>
        </w:rPr>
      </w:pPr>
      <w:r w:rsidRPr="00F22E1E">
        <w:rPr>
          <w:lang w:eastAsia="zh-CN"/>
        </w:rPr>
        <w:t>The two screenshots below indicate the result of calculating some measures with/without outlier. As shown on the screenshots, modes and medians has subtle changes which is acceptable, while means, ranges</w:t>
      </w:r>
      <w:r>
        <w:rPr>
          <w:lang w:eastAsia="zh-CN"/>
        </w:rPr>
        <w:t>, interquartile range and standard deviation</w:t>
      </w:r>
      <w:r w:rsidRPr="00F22E1E">
        <w:rPr>
          <w:lang w:eastAsia="zh-CN"/>
        </w:rPr>
        <w:t xml:space="preserve"> undergo significant changes after removing outliers. In this case, outliers will skew the analysis results if we choose to keep the outliers and perform the analysis. Therefore,</w:t>
      </w:r>
      <w:r>
        <w:rPr>
          <w:lang w:eastAsia="zh-CN"/>
        </w:rPr>
        <w:t xml:space="preserve"> I chose to remove</w:t>
      </w:r>
      <w:r w:rsidRPr="00F22E1E">
        <w:rPr>
          <w:lang w:eastAsia="zh-CN"/>
        </w:rPr>
        <w:t xml:space="preserve"> the outliers.</w:t>
      </w:r>
    </w:p>
    <w:p w14:paraId="2C5F10B1" w14:textId="6C5CDBC8" w:rsidR="006825E4" w:rsidRDefault="006825E4" w:rsidP="006825E4">
      <w:pPr>
        <w:rPr>
          <w:lang w:eastAsia="zh-CN"/>
        </w:rPr>
      </w:pPr>
      <w:r w:rsidRPr="006825E4">
        <w:rPr>
          <w:noProof/>
          <w:lang w:eastAsia="zh-CN"/>
        </w:rPr>
        <w:drawing>
          <wp:inline distT="0" distB="0" distL="0" distR="0" wp14:anchorId="41687C2C" wp14:editId="607068D8">
            <wp:extent cx="4508500" cy="1638300"/>
            <wp:effectExtent l="0" t="0" r="1270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D27D" w14:textId="76E37905" w:rsidR="006825E4" w:rsidRDefault="006825E4" w:rsidP="00390E02">
      <w:pPr>
        <w:rPr>
          <w:lang w:eastAsia="zh-CN"/>
        </w:rPr>
      </w:pPr>
      <w:r w:rsidRPr="006825E4">
        <w:rPr>
          <w:noProof/>
          <w:lang w:eastAsia="zh-CN"/>
        </w:rPr>
        <w:drawing>
          <wp:inline distT="0" distB="0" distL="0" distR="0" wp14:anchorId="5F33BCAF" wp14:editId="5EDA6A0D">
            <wp:extent cx="4533900" cy="1600200"/>
            <wp:effectExtent l="0" t="0" r="1270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E02">
        <w:rPr>
          <w:lang w:eastAsia="zh-CN"/>
        </w:rPr>
        <w:tab/>
      </w:r>
    </w:p>
    <w:p w14:paraId="2B2E8269" w14:textId="77777777" w:rsidR="001B1FD7" w:rsidRDefault="001B1FD7" w:rsidP="001B1FD7">
      <w:pPr>
        <w:rPr>
          <w:lang w:eastAsia="zh-CN"/>
        </w:rPr>
      </w:pPr>
      <w:r>
        <w:rPr>
          <w:lang w:eastAsia="zh-CN"/>
        </w:rPr>
        <w:t>After removing those outliers, the sample size shrinks to 1840.</w:t>
      </w:r>
      <w:r w:rsidRPr="001B1FD7">
        <w:rPr>
          <w:lang w:eastAsia="zh-CN"/>
        </w:rPr>
        <w:t xml:space="preserve"> </w:t>
      </w:r>
    </w:p>
    <w:p w14:paraId="3AE2D5BD" w14:textId="77777777" w:rsidR="001B1FD7" w:rsidRDefault="001B1FD7" w:rsidP="00390E02">
      <w:pPr>
        <w:rPr>
          <w:lang w:eastAsia="zh-CN"/>
        </w:rPr>
      </w:pPr>
    </w:p>
    <w:p w14:paraId="0DF45ADF" w14:textId="28DD58E3" w:rsidR="00390E02" w:rsidRDefault="00390E02" w:rsidP="00390E02">
      <w:pPr>
        <w:pStyle w:val="Heading2"/>
        <w:numPr>
          <w:ilvl w:val="0"/>
          <w:numId w:val="25"/>
        </w:numPr>
        <w:rPr>
          <w:caps w:val="0"/>
          <w:lang w:eastAsia="zh-CN"/>
        </w:rPr>
      </w:pPr>
      <w:bookmarkStart w:id="51" w:name="_Toc481138682"/>
      <w:r>
        <w:rPr>
          <w:caps w:val="0"/>
          <w:lang w:eastAsia="zh-CN"/>
        </w:rPr>
        <w:lastRenderedPageBreak/>
        <w:t>Analysis Results</w:t>
      </w:r>
      <w:bookmarkEnd w:id="51"/>
    </w:p>
    <w:p w14:paraId="180A08B1" w14:textId="535E92A4" w:rsidR="00180D42" w:rsidRDefault="001B1FD7" w:rsidP="00180D42">
      <w:pPr>
        <w:rPr>
          <w:lang w:eastAsia="zh-CN"/>
        </w:rPr>
      </w:pPr>
      <w:r w:rsidRPr="00180D42">
        <w:rPr>
          <w:noProof/>
          <w:lang w:eastAsia="zh-CN"/>
        </w:rPr>
        <w:drawing>
          <wp:inline distT="0" distB="0" distL="0" distR="0" wp14:anchorId="4F88B9F9" wp14:editId="4B536331">
            <wp:extent cx="5219700" cy="3543300"/>
            <wp:effectExtent l="0" t="0" r="1270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504A" w14:textId="39151C68" w:rsidR="001B1FD7" w:rsidRPr="00180D42" w:rsidRDefault="001B1FD7" w:rsidP="00180D42">
      <w:pPr>
        <w:rPr>
          <w:lang w:eastAsia="zh-CN"/>
        </w:rPr>
      </w:pPr>
      <w:r>
        <w:rPr>
          <w:rFonts w:hint="eastAsia"/>
          <w:lang w:eastAsia="zh-CN"/>
        </w:rPr>
        <w:t xml:space="preserve">I produced a histogram to present the average number </w:t>
      </w:r>
      <w:r>
        <w:rPr>
          <w:lang w:eastAsia="zh-CN"/>
        </w:rPr>
        <w:t>of tweets</w:t>
      </w:r>
      <w:r>
        <w:rPr>
          <w:rFonts w:hint="eastAsia"/>
          <w:lang w:eastAsia="zh-CN"/>
        </w:rPr>
        <w:t xml:space="preserve"> per </w:t>
      </w:r>
      <w:r>
        <w:rPr>
          <w:lang w:eastAsia="zh-CN"/>
        </w:rPr>
        <w:t xml:space="preserve">day </w:t>
      </w:r>
      <w:r>
        <w:rPr>
          <w:rFonts w:hint="eastAsia"/>
          <w:lang w:eastAsia="zh-CN"/>
        </w:rPr>
        <w:t>of each user and their frequencies. As is shown to me, approximately 880 users in these 1840 samples tends to tweet less than 10 tweets</w:t>
      </w:r>
      <w:r>
        <w:rPr>
          <w:lang w:eastAsia="zh-CN"/>
        </w:rPr>
        <w:t xml:space="preserve"> per day</w:t>
      </w:r>
      <w:r>
        <w:rPr>
          <w:rFonts w:hint="eastAsia"/>
          <w:lang w:eastAsia="zh-CN"/>
        </w:rPr>
        <w:t>.</w:t>
      </w:r>
    </w:p>
    <w:p w14:paraId="307D6715" w14:textId="01886680" w:rsidR="00390E02" w:rsidRDefault="00390E02" w:rsidP="00390E02">
      <w:pPr>
        <w:rPr>
          <w:lang w:eastAsia="zh-CN"/>
        </w:rPr>
      </w:pPr>
      <w:r>
        <w:rPr>
          <w:lang w:eastAsia="zh-CN"/>
        </w:rPr>
        <w:t>Back to the results without outliers, two values were shown as modes and this means each of them has the same occurrence. In this case, I didn’t take this measure represent the majority, because it has several values and it didn’t cover all data points.</w:t>
      </w:r>
    </w:p>
    <w:p w14:paraId="55E8533D" w14:textId="710534D8" w:rsidR="00390E02" w:rsidRDefault="00390E02" w:rsidP="00390E02">
      <w:pPr>
        <w:rPr>
          <w:lang w:eastAsia="zh-CN"/>
        </w:rPr>
      </w:pPr>
      <w:r>
        <w:rPr>
          <w:lang w:eastAsia="zh-CN"/>
        </w:rPr>
        <w:t>Median is 10.54 which is the middles value among all average numbers of posts per day and it represents the middle level.</w:t>
      </w:r>
    </w:p>
    <w:p w14:paraId="4CCE375B" w14:textId="5DA5DB64" w:rsidR="00390E02" w:rsidRDefault="00390E02" w:rsidP="00390E02">
      <w:pPr>
        <w:rPr>
          <w:lang w:eastAsia="zh-CN"/>
        </w:rPr>
      </w:pPr>
      <w:r>
        <w:rPr>
          <w:lang w:eastAsia="zh-CN"/>
        </w:rPr>
        <w:t>Mean is 17.35 and it’s close to median. I suppose it can represent the average or middle level of how active these 1000 users who like Coldplay are on Twitter.</w:t>
      </w:r>
    </w:p>
    <w:p w14:paraId="1E2E82FD" w14:textId="2F649476" w:rsidR="00390E02" w:rsidRDefault="00390E02" w:rsidP="00390E02">
      <w:pPr>
        <w:rPr>
          <w:lang w:eastAsia="zh-CN"/>
        </w:rPr>
      </w:pPr>
      <w:r>
        <w:rPr>
          <w:lang w:eastAsia="zh-CN"/>
        </w:rPr>
        <w:t>Range is 77.28 and it indicates this set of data fluctuates obviously and there is distinct difference between the maximum average number of posts per day and the minimum one.</w:t>
      </w:r>
    </w:p>
    <w:p w14:paraId="7963F115" w14:textId="3F80EA99" w:rsidR="00390E02" w:rsidRDefault="00390E02" w:rsidP="00390E02">
      <w:pPr>
        <w:rPr>
          <w:lang w:eastAsia="zh-CN"/>
        </w:rPr>
      </w:pPr>
      <w:r>
        <w:rPr>
          <w:lang w:eastAsia="zh-CN"/>
        </w:rPr>
        <w:lastRenderedPageBreak/>
        <w:t>Interquartile range is 23.62 which implies the difference between the maximum and minimum of middle 50% part of average numbers of posts per day. It is far less than range and I suppose the average numbers of posts per of the middle 50% part are very close.</w:t>
      </w:r>
    </w:p>
    <w:p w14:paraId="0A24B648" w14:textId="771BC256" w:rsidR="00390E02" w:rsidRDefault="00390E02" w:rsidP="00390E02">
      <w:pPr>
        <w:rPr>
          <w:lang w:eastAsia="zh-CN"/>
        </w:rPr>
      </w:pPr>
      <w:r>
        <w:rPr>
          <w:lang w:eastAsia="zh-CN"/>
        </w:rPr>
        <w:t>Standard deviation is 18.13 and it tell me each average number of post per day is not very close to the mean and they are a little bit scattered.</w:t>
      </w:r>
    </w:p>
    <w:p w14:paraId="79EF8A62" w14:textId="59DAE3E7" w:rsidR="001B1FD7" w:rsidRDefault="00D75FD6" w:rsidP="001B1FD7">
      <w:pPr>
        <w:pStyle w:val="Heading2"/>
        <w:numPr>
          <w:ilvl w:val="0"/>
          <w:numId w:val="25"/>
        </w:numPr>
        <w:rPr>
          <w:caps w:val="0"/>
          <w:lang w:eastAsia="zh-CN"/>
        </w:rPr>
      </w:pPr>
      <w:bookmarkStart w:id="52" w:name="_Toc481138683"/>
      <w:r>
        <w:rPr>
          <w:caps w:val="0"/>
          <w:lang w:eastAsia="zh-CN"/>
        </w:rPr>
        <w:t xml:space="preserve">Confidence Interval &amp; </w:t>
      </w:r>
      <w:r w:rsidR="001B1FD7">
        <w:rPr>
          <w:caps w:val="0"/>
          <w:lang w:eastAsia="zh-CN"/>
        </w:rPr>
        <w:t>Hypothesis Test</w:t>
      </w:r>
      <w:bookmarkEnd w:id="52"/>
    </w:p>
    <w:p w14:paraId="2D27EEF0" w14:textId="2ACED7E3" w:rsidR="00D75FD6" w:rsidRPr="00D75FD6" w:rsidRDefault="00610655" w:rsidP="00610655">
      <w:pPr>
        <w:rPr>
          <w:lang w:eastAsia="zh-CN"/>
        </w:rPr>
      </w:pPr>
      <w:r>
        <w:rPr>
          <w:lang w:eastAsia="zh-CN"/>
        </w:rPr>
        <w:t xml:space="preserve">Given that we have already known the mean of </w:t>
      </w:r>
      <w:r w:rsidRPr="00610655">
        <w:rPr>
          <w:lang w:eastAsia="zh-CN"/>
        </w:rPr>
        <w:t>the average number</w:t>
      </w:r>
      <w:r>
        <w:rPr>
          <w:lang w:eastAsia="zh-CN"/>
        </w:rPr>
        <w:t>s</w:t>
      </w:r>
      <w:r w:rsidRPr="00610655">
        <w:rPr>
          <w:lang w:eastAsia="zh-CN"/>
        </w:rPr>
        <w:t xml:space="preserve"> of tweets per day of a Twitter user who likes Coldplay since the account being created</w:t>
      </w:r>
      <w:r>
        <w:rPr>
          <w:lang w:eastAsia="zh-CN"/>
        </w:rPr>
        <w:t xml:space="preserve"> </w:t>
      </w:r>
      <w:r w:rsidR="00853419">
        <w:rPr>
          <w:lang w:eastAsia="zh-CN"/>
        </w:rPr>
        <w:t>from the 184</w:t>
      </w:r>
      <w:r>
        <w:rPr>
          <w:lang w:eastAsia="zh-CN"/>
        </w:rPr>
        <w:t>0 samples, now I want to know the in which interval the population mean of the number is in.</w:t>
      </w:r>
    </w:p>
    <w:p w14:paraId="2707ECDC" w14:textId="5AA20BB9" w:rsidR="007A6F0B" w:rsidRDefault="007A6F0B" w:rsidP="00390E02">
      <w:pPr>
        <w:rPr>
          <w:lang w:eastAsia="zh-CN"/>
        </w:rPr>
      </w:pPr>
      <w:r w:rsidRPr="007A6F0B">
        <w:rPr>
          <w:noProof/>
          <w:lang w:eastAsia="zh-CN"/>
        </w:rPr>
        <w:drawing>
          <wp:inline distT="0" distB="0" distL="0" distR="0" wp14:anchorId="7E1A5FAD" wp14:editId="4BB42FFE">
            <wp:extent cx="5943600" cy="5797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773E" w14:textId="5C3CF495" w:rsidR="00610655" w:rsidRDefault="00610655" w:rsidP="00390E02">
      <w:pPr>
        <w:rPr>
          <w:lang w:eastAsia="zh-CN"/>
        </w:rPr>
      </w:pPr>
      <w:r>
        <w:rPr>
          <w:lang w:eastAsia="zh-CN"/>
        </w:rPr>
        <w:t>Giv</w:t>
      </w:r>
      <w:r w:rsidR="00853419">
        <w:rPr>
          <w:lang w:eastAsia="zh-CN"/>
        </w:rPr>
        <w:t>en the result above, the population mean of</w:t>
      </w:r>
      <w:r w:rsidR="00853419" w:rsidRPr="00853419">
        <w:rPr>
          <w:lang w:eastAsia="zh-CN"/>
        </w:rPr>
        <w:t xml:space="preserve"> </w:t>
      </w:r>
      <w:r w:rsidR="00853419" w:rsidRPr="00610655">
        <w:rPr>
          <w:lang w:eastAsia="zh-CN"/>
        </w:rPr>
        <w:t>the average number</w:t>
      </w:r>
      <w:r w:rsidR="00853419">
        <w:rPr>
          <w:lang w:eastAsia="zh-CN"/>
        </w:rPr>
        <w:t>s</w:t>
      </w:r>
      <w:r w:rsidR="00853419" w:rsidRPr="00610655">
        <w:rPr>
          <w:lang w:eastAsia="zh-CN"/>
        </w:rPr>
        <w:t xml:space="preserve"> of tweets per day of a Twitter user who likes Coldplay since the account being created</w:t>
      </w:r>
      <w:r w:rsidR="00853419">
        <w:rPr>
          <w:lang w:eastAsia="zh-CN"/>
        </w:rPr>
        <w:t xml:space="preserve"> lies between 15.9285 and 18.053.</w:t>
      </w:r>
    </w:p>
    <w:p w14:paraId="692E7E80" w14:textId="5D8FBC4A" w:rsidR="00390E02" w:rsidRDefault="001B1FD7" w:rsidP="00390E02">
      <w:pPr>
        <w:rPr>
          <w:lang w:eastAsia="zh-CN"/>
        </w:rPr>
      </w:pPr>
      <w:r>
        <w:rPr>
          <w:lang w:eastAsia="zh-CN"/>
        </w:rPr>
        <w:t>Based the analysis result, my null hypothesis is that t</w:t>
      </w:r>
      <w:r w:rsidRPr="001B1FD7">
        <w:rPr>
          <w:lang w:eastAsia="zh-CN"/>
        </w:rPr>
        <w:t>he average number of tweets per day of a Twitter user who likes Coldplay since the account being created is 18</w:t>
      </w:r>
      <w:r>
        <w:rPr>
          <w:lang w:eastAsia="zh-CN"/>
        </w:rPr>
        <w:t xml:space="preserve">, and the </w:t>
      </w:r>
      <w:r w:rsidR="00062020">
        <w:rPr>
          <w:lang w:eastAsia="zh-CN"/>
        </w:rPr>
        <w:t>alternative</w:t>
      </w:r>
      <w:r>
        <w:rPr>
          <w:lang w:eastAsia="zh-CN"/>
        </w:rPr>
        <w:t xml:space="preserve"> hypothesis is that t</w:t>
      </w:r>
      <w:r w:rsidRPr="001B1FD7">
        <w:rPr>
          <w:lang w:eastAsia="zh-CN"/>
        </w:rPr>
        <w:t>he average number of tweets per day of a Twitter user who likes Coldplay since the account being created is not 18</w:t>
      </w:r>
      <w:r>
        <w:rPr>
          <w:lang w:eastAsia="zh-CN"/>
        </w:rPr>
        <w:t>.</w:t>
      </w:r>
    </w:p>
    <w:p w14:paraId="4734FE74" w14:textId="0DF7F06D" w:rsidR="001B1FD7" w:rsidRPr="00CE5A97" w:rsidRDefault="001B1FD7" w:rsidP="001B1FD7">
      <w:p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>
        <w:rPr>
          <w:rFonts w:hint="eastAsia"/>
          <w:lang w:eastAsia="zh-CN"/>
        </w:rPr>
        <w:t>H</w:t>
      </w:r>
      <w:r>
        <w:rPr>
          <w:rFonts w:hint="eastAsia"/>
          <w:vertAlign w:val="subscript"/>
          <w:lang w:eastAsia="zh-CN"/>
        </w:rPr>
        <w:t>0</w:t>
      </w:r>
      <w:r>
        <w:rPr>
          <w:rFonts w:hint="eastAsia"/>
          <w:lang w:eastAsia="zh-CN"/>
        </w:rPr>
        <w:t xml:space="preserve">: </w:t>
      </w:r>
      <w:r>
        <w:rPr>
          <w:lang w:eastAsia="zh-CN"/>
        </w:rPr>
        <w:t>“</w:t>
      </w:r>
      <w:bookmarkStart w:id="53" w:name="OLE_LINK37"/>
      <w:bookmarkStart w:id="54" w:name="OLE_LINK38"/>
      <w:bookmarkStart w:id="55" w:name="OLE_LINK41"/>
      <w:bookmarkStart w:id="56" w:name="OLE_LINK39"/>
      <w:bookmarkStart w:id="57" w:name="OLE_LINK40"/>
      <w:r>
        <w:rPr>
          <w:lang w:eastAsia="zh-CN"/>
        </w:rPr>
        <w:t>T</w:t>
      </w:r>
      <w:r w:rsidRPr="001B1FD7">
        <w:rPr>
          <w:lang w:eastAsia="zh-CN"/>
        </w:rPr>
        <w:t>he average number of tweets per day of a Twitter user who likes Coldplay since the account being created is 18</w:t>
      </w:r>
      <w:bookmarkEnd w:id="53"/>
      <w:bookmarkEnd w:id="54"/>
      <w:bookmarkEnd w:id="55"/>
      <w:r w:rsidRPr="008C70A0">
        <w:rPr>
          <w:lang w:eastAsia="zh-CN"/>
        </w:rPr>
        <w:t>.</w:t>
      </w:r>
      <w:bookmarkEnd w:id="56"/>
      <w:bookmarkEnd w:id="57"/>
      <w:r>
        <w:rPr>
          <w:lang w:eastAsia="zh-CN"/>
        </w:rPr>
        <w:t>” (</w:t>
      </w:r>
      <w:r w:rsidRPr="00CE5A97">
        <w:rPr>
          <w:lang w:eastAsia="zh-CN"/>
        </w:rPr>
        <w:t>μ</w:t>
      </w:r>
      <w:r>
        <w:rPr>
          <w:lang w:eastAsia="zh-CN"/>
        </w:rPr>
        <w:t xml:space="preserve"> = 18)</w:t>
      </w:r>
    </w:p>
    <w:p w14:paraId="57127C6F" w14:textId="7C99C8CD" w:rsidR="001B1FD7" w:rsidRDefault="001B1FD7" w:rsidP="001B1FD7">
      <w:pPr>
        <w:rPr>
          <w:lang w:eastAsia="zh-CN"/>
        </w:rPr>
      </w:pPr>
      <w:r>
        <w:rPr>
          <w:rFonts w:hint="eastAsia"/>
          <w:lang w:eastAsia="zh-CN"/>
        </w:rPr>
        <w:t>H</w:t>
      </w:r>
      <w:r>
        <w:rPr>
          <w:rFonts w:hint="eastAsia"/>
          <w:vertAlign w:val="subscript"/>
          <w:lang w:eastAsia="zh-CN"/>
        </w:rPr>
        <w:t>A</w:t>
      </w:r>
      <w:r>
        <w:rPr>
          <w:lang w:eastAsia="zh-CN"/>
        </w:rPr>
        <w:t>: “</w:t>
      </w:r>
      <w:r w:rsidRPr="001B1FD7">
        <w:rPr>
          <w:lang w:eastAsia="zh-CN"/>
        </w:rPr>
        <w:t>The average number of tweets per day of a Twitter user who likes Coldplay since the account being created is not 18</w:t>
      </w:r>
      <w:proofErr w:type="gramStart"/>
      <w:r w:rsidRPr="008C70A0">
        <w:rPr>
          <w:lang w:eastAsia="zh-CN"/>
        </w:rPr>
        <w:t>.</w:t>
      </w:r>
      <w:r>
        <w:rPr>
          <w:lang w:eastAsia="zh-CN"/>
        </w:rPr>
        <w:t>”(</w:t>
      </w:r>
      <w:proofErr w:type="gramEnd"/>
      <w:r w:rsidRPr="00CE5A97">
        <w:rPr>
          <w:lang w:eastAsia="zh-CN"/>
        </w:rPr>
        <w:t>μ</w:t>
      </w:r>
      <w:r>
        <w:rPr>
          <w:lang w:eastAsia="zh-CN"/>
        </w:rPr>
        <w:t xml:space="preserve"> </w:t>
      </w:r>
      <w:r w:rsidRPr="00CE5A97">
        <w:rPr>
          <w:rFonts w:hint="eastAsia"/>
          <w:lang w:eastAsia="zh-CN"/>
        </w:rPr>
        <w:t>≠</w:t>
      </w:r>
      <w:r>
        <w:rPr>
          <w:lang w:eastAsia="zh-CN"/>
        </w:rPr>
        <w:t>18)</w:t>
      </w:r>
    </w:p>
    <w:p w14:paraId="7BCF43C9" w14:textId="228520B4" w:rsidR="001B1FD7" w:rsidRDefault="007A6F0B" w:rsidP="001B1FD7">
      <w:pPr>
        <w:rPr>
          <w:lang w:eastAsia="zh-CN"/>
        </w:rPr>
      </w:pPr>
      <w:r w:rsidRPr="007A6F0B">
        <w:rPr>
          <w:noProof/>
          <w:lang w:eastAsia="zh-CN"/>
        </w:rPr>
        <w:drawing>
          <wp:inline distT="0" distB="0" distL="0" distR="0" wp14:anchorId="7403E5F6" wp14:editId="37CF3085">
            <wp:extent cx="5943600" cy="939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C009" w14:textId="556D3B0A" w:rsidR="001B1FD7" w:rsidRDefault="00CF1D5C" w:rsidP="001B1FD7">
      <w:pPr>
        <w:rPr>
          <w:lang w:eastAsia="zh-CN"/>
        </w:rPr>
      </w:pPr>
      <w:r>
        <w:rPr>
          <w:lang w:eastAsia="zh-CN"/>
        </w:rPr>
        <w:lastRenderedPageBreak/>
        <w:t>At 1% significance level,</w:t>
      </w:r>
      <w:r w:rsidR="000A411A">
        <w:rPr>
          <w:lang w:eastAsia="zh-CN"/>
        </w:rPr>
        <w:t xml:space="preserve"> </w:t>
      </w:r>
      <w:r>
        <w:rPr>
          <w:lang w:eastAsia="zh-CN"/>
        </w:rPr>
        <w:t>w</w:t>
      </w:r>
      <w:r w:rsidR="001B1FD7" w:rsidRPr="001B1FD7">
        <w:rPr>
          <w:lang w:eastAsia="zh-CN"/>
        </w:rPr>
        <w:t>e fail to reject the null hypothesis and conclude that there is insufficient evi</w:t>
      </w:r>
      <w:r w:rsidR="001B1FD7">
        <w:rPr>
          <w:lang w:eastAsia="zh-CN"/>
        </w:rPr>
        <w:t>dence to reject the claim that t</w:t>
      </w:r>
      <w:r w:rsidR="001B1FD7" w:rsidRPr="001B1FD7">
        <w:rPr>
          <w:lang w:eastAsia="zh-CN"/>
        </w:rPr>
        <w:t>he average number of tweets per day of a Twitter user who likes Coldplay since the account being created is 18.</w:t>
      </w:r>
    </w:p>
    <w:p w14:paraId="214343CF" w14:textId="77777777" w:rsidR="00390E02" w:rsidRPr="00390E02" w:rsidRDefault="00390E02" w:rsidP="00390E02">
      <w:pPr>
        <w:rPr>
          <w:lang w:eastAsia="zh-CN"/>
        </w:rPr>
      </w:pPr>
    </w:p>
    <w:p w14:paraId="7A5FEAC8" w14:textId="72BFBE4B" w:rsidR="00336BCF" w:rsidRPr="00336BCF" w:rsidRDefault="00336BCF" w:rsidP="001B1FD7">
      <w:pPr>
        <w:tabs>
          <w:tab w:val="left" w:pos="4066"/>
        </w:tabs>
        <w:rPr>
          <w:lang w:eastAsia="zh-CN"/>
        </w:rPr>
      </w:pPr>
    </w:p>
    <w:sectPr w:rsidR="00336BCF" w:rsidRPr="00336BCF" w:rsidSect="0088287B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CC22EA" w14:textId="77777777" w:rsidR="00B2439D" w:rsidRDefault="00B2439D" w:rsidP="00C6554A">
      <w:pPr>
        <w:spacing w:before="0" w:after="0" w:line="240" w:lineRule="auto"/>
      </w:pPr>
      <w:r>
        <w:separator/>
      </w:r>
    </w:p>
  </w:endnote>
  <w:endnote w:type="continuationSeparator" w:id="0">
    <w:p w14:paraId="4FFF4FFE" w14:textId="77777777" w:rsidR="00B2439D" w:rsidRDefault="00B2439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华文新魏">
    <w:charset w:val="86"/>
    <w:family w:val="auto"/>
    <w:pitch w:val="variable"/>
    <w:sig w:usb0="00000001" w:usb1="080F0000" w:usb2="00000010" w:usb3="00000000" w:csb0="00040000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E3CFAF" w14:textId="521C3361" w:rsidR="00955D4A" w:rsidRDefault="00955D4A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25368">
      <w:rPr>
        <w:noProof/>
      </w:rPr>
      <w:t>1</w:t>
    </w:r>
    <w:r>
      <w:fldChar w:fldCharType="end"/>
    </w:r>
    <w:r>
      <w:t xml:space="preserve"> / </w:t>
    </w:r>
    <w:r w:rsidR="00B2439D">
      <w:fldChar w:fldCharType="begin"/>
    </w:r>
    <w:r w:rsidR="00B2439D">
      <w:instrText xml:space="preserve"> NUMPAGES  \* MERGEFORMAT </w:instrText>
    </w:r>
    <w:r w:rsidR="00B2439D">
      <w:fldChar w:fldCharType="separate"/>
    </w:r>
    <w:r w:rsidR="00D25368">
      <w:rPr>
        <w:noProof/>
      </w:rPr>
      <w:t>21</w:t>
    </w:r>
    <w:r w:rsidR="00B2439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7F8C5F" w14:textId="77777777" w:rsidR="00B2439D" w:rsidRDefault="00B2439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E5A10FF" w14:textId="77777777" w:rsidR="00B2439D" w:rsidRDefault="00B2439D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B3396C" w14:textId="6353A7D9" w:rsidR="00955D4A" w:rsidRDefault="00955D4A">
    <w:pPr>
      <w:pStyle w:val="Header"/>
      <w:rPr>
        <w:lang w:eastAsia="zh-CN"/>
      </w:rPr>
    </w:pPr>
    <w:r>
      <w:rPr>
        <w:rFonts w:hint="eastAsia"/>
        <w:lang w:eastAsia="zh-CN"/>
      </w:rPr>
      <w:t>Assignment Report</w:t>
    </w:r>
    <w:r w:rsidRPr="00FF2385">
      <w:rPr>
        <w:lang w:eastAsia="zh-CN"/>
      </w:rPr>
      <w:ptab w:relativeTo="margin" w:alignment="center" w:leader="none"/>
    </w:r>
    <w:r w:rsidRPr="00FF2385">
      <w:rPr>
        <w:lang w:eastAsia="zh-CN"/>
      </w:rPr>
      <w:ptab w:relativeTo="margin" w:alignment="right" w:leader="none"/>
    </w:r>
    <w:r>
      <w:rPr>
        <w:rFonts w:hint="eastAsia"/>
        <w:lang w:eastAsia="zh-CN"/>
      </w:rPr>
      <w:t>Zhengxing Li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B6D24C9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3970D99C"/>
    <w:lvl w:ilvl="0">
      <w:start w:val="1"/>
      <w:numFmt w:val="bullet"/>
      <w:pStyle w:val="ListBullet"/>
      <w:lvlText w:val="−"/>
      <w:lvlJc w:val="left"/>
      <w:pPr>
        <w:ind w:left="1068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1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348C0DA4"/>
    <w:multiLevelType w:val="hybridMultilevel"/>
    <w:tmpl w:val="0B980D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9802196"/>
    <w:multiLevelType w:val="hybridMultilevel"/>
    <w:tmpl w:val="138AFAEC"/>
    <w:lvl w:ilvl="0" w:tplc="88BE570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3722D7"/>
    <w:multiLevelType w:val="hybridMultilevel"/>
    <w:tmpl w:val="74BE3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9F1ECE"/>
    <w:multiLevelType w:val="hybridMultilevel"/>
    <w:tmpl w:val="FA62475A"/>
    <w:lvl w:ilvl="0" w:tplc="F7449716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B12D0F"/>
    <w:multiLevelType w:val="hybridMultilevel"/>
    <w:tmpl w:val="AC584B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99D12CB"/>
    <w:multiLevelType w:val="hybridMultilevel"/>
    <w:tmpl w:val="206893DE"/>
    <w:lvl w:ilvl="0" w:tplc="B6383322">
      <w:start w:val="2"/>
      <w:numFmt w:val="bullet"/>
      <w:lvlText w:val="-"/>
      <w:lvlJc w:val="left"/>
      <w:pPr>
        <w:ind w:left="684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20">
    <w:nsid w:val="5C3D532B"/>
    <w:multiLevelType w:val="hybridMultilevel"/>
    <w:tmpl w:val="BDBA12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63226890"/>
    <w:multiLevelType w:val="multilevel"/>
    <w:tmpl w:val="0450B57C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FB70CD"/>
    <w:multiLevelType w:val="hybridMultilevel"/>
    <w:tmpl w:val="6EF056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678808AF"/>
    <w:multiLevelType w:val="hybridMultilevel"/>
    <w:tmpl w:val="ADB0C8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6D05A09"/>
    <w:multiLevelType w:val="hybridMultilevel"/>
    <w:tmpl w:val="B486139A"/>
    <w:lvl w:ilvl="0" w:tplc="F7449716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9"/>
  </w:num>
  <w:num w:numId="3">
    <w:abstractNumId w:val="9"/>
  </w:num>
  <w:num w:numId="4">
    <w:abstractNumId w:val="10"/>
  </w:num>
  <w:num w:numId="5">
    <w:abstractNumId w:val="17"/>
  </w:num>
  <w:num w:numId="6">
    <w:abstractNumId w:val="11"/>
  </w:num>
  <w:num w:numId="7">
    <w:abstractNumId w:val="12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18"/>
  </w:num>
  <w:num w:numId="17">
    <w:abstractNumId w:val="19"/>
  </w:num>
  <w:num w:numId="18">
    <w:abstractNumId w:val="0"/>
  </w:num>
  <w:num w:numId="19">
    <w:abstractNumId w:val="15"/>
  </w:num>
  <w:num w:numId="20">
    <w:abstractNumId w:val="13"/>
  </w:num>
  <w:num w:numId="21">
    <w:abstractNumId w:val="16"/>
  </w:num>
  <w:num w:numId="22">
    <w:abstractNumId w:val="24"/>
  </w:num>
  <w:num w:numId="23">
    <w:abstractNumId w:val="22"/>
  </w:num>
  <w:num w:numId="24">
    <w:abstractNumId w:val="23"/>
  </w:num>
  <w:num w:numId="25">
    <w:abstractNumId w:val="20"/>
  </w:num>
  <w:num w:numId="26">
    <w:abstractNumId w:val="14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attachedTemplate r:id="rId1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9A8"/>
    <w:rsid w:val="00007C39"/>
    <w:rsid w:val="00021323"/>
    <w:rsid w:val="00022DAE"/>
    <w:rsid w:val="00037360"/>
    <w:rsid w:val="00055230"/>
    <w:rsid w:val="00062020"/>
    <w:rsid w:val="00064137"/>
    <w:rsid w:val="00065B0F"/>
    <w:rsid w:val="000859CB"/>
    <w:rsid w:val="00087EDD"/>
    <w:rsid w:val="000A411A"/>
    <w:rsid w:val="000B49AB"/>
    <w:rsid w:val="000C41ED"/>
    <w:rsid w:val="000C55FC"/>
    <w:rsid w:val="000E08F6"/>
    <w:rsid w:val="000E7D8C"/>
    <w:rsid w:val="000F3C69"/>
    <w:rsid w:val="00117A34"/>
    <w:rsid w:val="00127E07"/>
    <w:rsid w:val="00130314"/>
    <w:rsid w:val="00153F32"/>
    <w:rsid w:val="00180D42"/>
    <w:rsid w:val="00196DC7"/>
    <w:rsid w:val="001A595A"/>
    <w:rsid w:val="001B1FD7"/>
    <w:rsid w:val="001C0AA5"/>
    <w:rsid w:val="001F2B0D"/>
    <w:rsid w:val="001F379D"/>
    <w:rsid w:val="00201553"/>
    <w:rsid w:val="0021123F"/>
    <w:rsid w:val="00226B1E"/>
    <w:rsid w:val="00235499"/>
    <w:rsid w:val="002428E2"/>
    <w:rsid w:val="002554CD"/>
    <w:rsid w:val="00255FAF"/>
    <w:rsid w:val="00267C8E"/>
    <w:rsid w:val="00291D9B"/>
    <w:rsid w:val="002926B6"/>
    <w:rsid w:val="00293B83"/>
    <w:rsid w:val="00296333"/>
    <w:rsid w:val="002A3E87"/>
    <w:rsid w:val="002B3AA1"/>
    <w:rsid w:val="002B4294"/>
    <w:rsid w:val="002C7B94"/>
    <w:rsid w:val="002D5E80"/>
    <w:rsid w:val="002D7D50"/>
    <w:rsid w:val="002E181A"/>
    <w:rsid w:val="002E4C3E"/>
    <w:rsid w:val="003217D7"/>
    <w:rsid w:val="003228A1"/>
    <w:rsid w:val="00333D0D"/>
    <w:rsid w:val="0033631E"/>
    <w:rsid w:val="00336BCF"/>
    <w:rsid w:val="00337014"/>
    <w:rsid w:val="00340C7F"/>
    <w:rsid w:val="00350C81"/>
    <w:rsid w:val="00351C79"/>
    <w:rsid w:val="00364E7D"/>
    <w:rsid w:val="00390E02"/>
    <w:rsid w:val="00396206"/>
    <w:rsid w:val="00397BFF"/>
    <w:rsid w:val="003A0709"/>
    <w:rsid w:val="003A77F0"/>
    <w:rsid w:val="003B11C1"/>
    <w:rsid w:val="003C777C"/>
    <w:rsid w:val="003D48F4"/>
    <w:rsid w:val="003D4FD7"/>
    <w:rsid w:val="003F1F58"/>
    <w:rsid w:val="004007FC"/>
    <w:rsid w:val="0040675B"/>
    <w:rsid w:val="0043445A"/>
    <w:rsid w:val="00441F34"/>
    <w:rsid w:val="00453391"/>
    <w:rsid w:val="004563BB"/>
    <w:rsid w:val="00456EAD"/>
    <w:rsid w:val="00457D8F"/>
    <w:rsid w:val="004710AF"/>
    <w:rsid w:val="0048413B"/>
    <w:rsid w:val="0048497E"/>
    <w:rsid w:val="00484E47"/>
    <w:rsid w:val="004965C0"/>
    <w:rsid w:val="004A6992"/>
    <w:rsid w:val="004C049F"/>
    <w:rsid w:val="004C20E2"/>
    <w:rsid w:val="004C5916"/>
    <w:rsid w:val="004C7E0A"/>
    <w:rsid w:val="004D103E"/>
    <w:rsid w:val="004D6C44"/>
    <w:rsid w:val="004E550D"/>
    <w:rsid w:val="004F109C"/>
    <w:rsid w:val="005000E2"/>
    <w:rsid w:val="00500993"/>
    <w:rsid w:val="005039C7"/>
    <w:rsid w:val="00503A9B"/>
    <w:rsid w:val="00503AEE"/>
    <w:rsid w:val="00503E40"/>
    <w:rsid w:val="00515543"/>
    <w:rsid w:val="0051592A"/>
    <w:rsid w:val="00526CC2"/>
    <w:rsid w:val="00555F85"/>
    <w:rsid w:val="005A4A8C"/>
    <w:rsid w:val="005A6C46"/>
    <w:rsid w:val="005C646D"/>
    <w:rsid w:val="005D1C3E"/>
    <w:rsid w:val="005D6003"/>
    <w:rsid w:val="005E17BC"/>
    <w:rsid w:val="005E3ABA"/>
    <w:rsid w:val="005E5078"/>
    <w:rsid w:val="005E599D"/>
    <w:rsid w:val="0060164B"/>
    <w:rsid w:val="00606FA5"/>
    <w:rsid w:val="00610655"/>
    <w:rsid w:val="006141A0"/>
    <w:rsid w:val="00621D71"/>
    <w:rsid w:val="0062203D"/>
    <w:rsid w:val="00624F5B"/>
    <w:rsid w:val="00625D54"/>
    <w:rsid w:val="006548C9"/>
    <w:rsid w:val="00662AF8"/>
    <w:rsid w:val="006825E4"/>
    <w:rsid w:val="00691454"/>
    <w:rsid w:val="006A3CE7"/>
    <w:rsid w:val="006C1747"/>
    <w:rsid w:val="006C5AA5"/>
    <w:rsid w:val="006E0C98"/>
    <w:rsid w:val="006E3FCA"/>
    <w:rsid w:val="006F1CB2"/>
    <w:rsid w:val="007054C1"/>
    <w:rsid w:val="00711DBF"/>
    <w:rsid w:val="00716EA0"/>
    <w:rsid w:val="00717DA1"/>
    <w:rsid w:val="00742C5E"/>
    <w:rsid w:val="007545BA"/>
    <w:rsid w:val="00765AD3"/>
    <w:rsid w:val="007A1258"/>
    <w:rsid w:val="007A5BF5"/>
    <w:rsid w:val="007A6F0B"/>
    <w:rsid w:val="007B1A0A"/>
    <w:rsid w:val="007B1CC6"/>
    <w:rsid w:val="007C39A8"/>
    <w:rsid w:val="007C4270"/>
    <w:rsid w:val="007D3E70"/>
    <w:rsid w:val="007D6D9D"/>
    <w:rsid w:val="007F581D"/>
    <w:rsid w:val="007F5E9E"/>
    <w:rsid w:val="00810592"/>
    <w:rsid w:val="0085007F"/>
    <w:rsid w:val="00853419"/>
    <w:rsid w:val="00860111"/>
    <w:rsid w:val="00866DF6"/>
    <w:rsid w:val="008713F6"/>
    <w:rsid w:val="008730A1"/>
    <w:rsid w:val="0087615B"/>
    <w:rsid w:val="0088287B"/>
    <w:rsid w:val="008953E6"/>
    <w:rsid w:val="008A5F60"/>
    <w:rsid w:val="008C6F55"/>
    <w:rsid w:val="008C70A0"/>
    <w:rsid w:val="008D3384"/>
    <w:rsid w:val="008D42E8"/>
    <w:rsid w:val="008E05E5"/>
    <w:rsid w:val="008E1249"/>
    <w:rsid w:val="008E3749"/>
    <w:rsid w:val="008E7038"/>
    <w:rsid w:val="008F5117"/>
    <w:rsid w:val="00905C9C"/>
    <w:rsid w:val="00905E5D"/>
    <w:rsid w:val="00911BBB"/>
    <w:rsid w:val="00911F90"/>
    <w:rsid w:val="009343F3"/>
    <w:rsid w:val="00935D60"/>
    <w:rsid w:val="00946927"/>
    <w:rsid w:val="00955D4A"/>
    <w:rsid w:val="009616BE"/>
    <w:rsid w:val="00962A3E"/>
    <w:rsid w:val="00963623"/>
    <w:rsid w:val="00975646"/>
    <w:rsid w:val="009A4CDC"/>
    <w:rsid w:val="009A7980"/>
    <w:rsid w:val="009E47EA"/>
    <w:rsid w:val="00A0763A"/>
    <w:rsid w:val="00A07F97"/>
    <w:rsid w:val="00A31410"/>
    <w:rsid w:val="00A3171A"/>
    <w:rsid w:val="00A4048F"/>
    <w:rsid w:val="00A436F3"/>
    <w:rsid w:val="00A54CE6"/>
    <w:rsid w:val="00A557F4"/>
    <w:rsid w:val="00A82C67"/>
    <w:rsid w:val="00AB49CA"/>
    <w:rsid w:val="00AC18A4"/>
    <w:rsid w:val="00AD122D"/>
    <w:rsid w:val="00AF632E"/>
    <w:rsid w:val="00B0346B"/>
    <w:rsid w:val="00B06F85"/>
    <w:rsid w:val="00B167DD"/>
    <w:rsid w:val="00B2007B"/>
    <w:rsid w:val="00B21F30"/>
    <w:rsid w:val="00B2439D"/>
    <w:rsid w:val="00B26B7C"/>
    <w:rsid w:val="00B619EC"/>
    <w:rsid w:val="00B70E33"/>
    <w:rsid w:val="00B8524E"/>
    <w:rsid w:val="00B862EF"/>
    <w:rsid w:val="00B96053"/>
    <w:rsid w:val="00BB7900"/>
    <w:rsid w:val="00BC02B7"/>
    <w:rsid w:val="00BC538F"/>
    <w:rsid w:val="00BE3DC5"/>
    <w:rsid w:val="00BE405E"/>
    <w:rsid w:val="00C024F0"/>
    <w:rsid w:val="00C04DA5"/>
    <w:rsid w:val="00C07211"/>
    <w:rsid w:val="00C07B76"/>
    <w:rsid w:val="00C215E9"/>
    <w:rsid w:val="00C22783"/>
    <w:rsid w:val="00C236F6"/>
    <w:rsid w:val="00C23B39"/>
    <w:rsid w:val="00C26CBD"/>
    <w:rsid w:val="00C27C75"/>
    <w:rsid w:val="00C40E0E"/>
    <w:rsid w:val="00C53E7F"/>
    <w:rsid w:val="00C62116"/>
    <w:rsid w:val="00C64726"/>
    <w:rsid w:val="00C6554A"/>
    <w:rsid w:val="00C704CC"/>
    <w:rsid w:val="00C87F99"/>
    <w:rsid w:val="00C91D44"/>
    <w:rsid w:val="00C925BD"/>
    <w:rsid w:val="00C9452F"/>
    <w:rsid w:val="00CA4160"/>
    <w:rsid w:val="00CA713B"/>
    <w:rsid w:val="00CC0819"/>
    <w:rsid w:val="00CC6ED0"/>
    <w:rsid w:val="00CE320A"/>
    <w:rsid w:val="00CE5A97"/>
    <w:rsid w:val="00CF1D5C"/>
    <w:rsid w:val="00CF52D0"/>
    <w:rsid w:val="00D0364D"/>
    <w:rsid w:val="00D07E9B"/>
    <w:rsid w:val="00D23AB0"/>
    <w:rsid w:val="00D25368"/>
    <w:rsid w:val="00D32727"/>
    <w:rsid w:val="00D361EF"/>
    <w:rsid w:val="00D37A10"/>
    <w:rsid w:val="00D6466D"/>
    <w:rsid w:val="00D75FD6"/>
    <w:rsid w:val="00D764F2"/>
    <w:rsid w:val="00D97B7D"/>
    <w:rsid w:val="00DA5DA0"/>
    <w:rsid w:val="00DC319B"/>
    <w:rsid w:val="00DC4EF6"/>
    <w:rsid w:val="00DC509E"/>
    <w:rsid w:val="00DC5852"/>
    <w:rsid w:val="00DD3559"/>
    <w:rsid w:val="00DD4E5D"/>
    <w:rsid w:val="00DE15AC"/>
    <w:rsid w:val="00E02907"/>
    <w:rsid w:val="00E02B01"/>
    <w:rsid w:val="00E27F5C"/>
    <w:rsid w:val="00E31403"/>
    <w:rsid w:val="00E32420"/>
    <w:rsid w:val="00E449A7"/>
    <w:rsid w:val="00E55565"/>
    <w:rsid w:val="00E659A1"/>
    <w:rsid w:val="00E714C2"/>
    <w:rsid w:val="00E7680D"/>
    <w:rsid w:val="00EA6084"/>
    <w:rsid w:val="00EC0CDF"/>
    <w:rsid w:val="00EC6C72"/>
    <w:rsid w:val="00EC6E67"/>
    <w:rsid w:val="00ED3501"/>
    <w:rsid w:val="00ED46FB"/>
    <w:rsid w:val="00ED7C44"/>
    <w:rsid w:val="00EF288D"/>
    <w:rsid w:val="00EF3597"/>
    <w:rsid w:val="00EF72F3"/>
    <w:rsid w:val="00F02C28"/>
    <w:rsid w:val="00F14D1B"/>
    <w:rsid w:val="00F23096"/>
    <w:rsid w:val="00F251BC"/>
    <w:rsid w:val="00F30C53"/>
    <w:rsid w:val="00F33C7B"/>
    <w:rsid w:val="00F35CB2"/>
    <w:rsid w:val="00F532CB"/>
    <w:rsid w:val="00F5389C"/>
    <w:rsid w:val="00F62812"/>
    <w:rsid w:val="00F71505"/>
    <w:rsid w:val="00F73440"/>
    <w:rsid w:val="00F742AC"/>
    <w:rsid w:val="00F8461B"/>
    <w:rsid w:val="00FA10A0"/>
    <w:rsid w:val="00FA5CD3"/>
    <w:rsid w:val="00FA79C8"/>
    <w:rsid w:val="00FC4684"/>
    <w:rsid w:val="00FD4182"/>
    <w:rsid w:val="00FE1BC7"/>
    <w:rsid w:val="00FE689D"/>
    <w:rsid w:val="00FF2385"/>
    <w:rsid w:val="00FF7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FC6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39A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9A8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9A8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63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3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9A8"/>
    <w:rPr>
      <w:rFonts w:asciiTheme="majorHAnsi" w:eastAsiaTheme="majorEastAsia" w:hAnsiTheme="majorHAnsi" w:cstheme="majorBidi"/>
      <w:color w:val="007789" w:themeColor="accent1" w:themeShade="BF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39A8"/>
    <w:rPr>
      <w:rFonts w:asciiTheme="majorHAnsi" w:eastAsiaTheme="majorEastAsia" w:hAnsiTheme="majorHAnsi" w:cstheme="majorBidi"/>
      <w:caps/>
      <w:color w:val="007789" w:themeColor="accent1" w:themeShade="BF"/>
      <w:sz w:val="32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  <w:ind w:left="720"/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3631E"/>
    <w:rPr>
      <w:rFonts w:asciiTheme="majorHAnsi" w:eastAsiaTheme="majorEastAsia" w:hAnsiTheme="majorHAnsi" w:cstheme="majorBidi"/>
      <w:color w:val="004F5B" w:themeColor="accent1" w:themeShade="7F"/>
      <w:sz w:val="30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CC081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A6084"/>
    <w:pPr>
      <w:spacing w:before="480" w:after="0" w:line="276" w:lineRule="auto"/>
      <w:contextualSpacing w:val="0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A6084"/>
    <w:pPr>
      <w:spacing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084"/>
    <w:pPr>
      <w:spacing w:before="0" w:after="0"/>
      <w:ind w:left="280"/>
    </w:pPr>
    <w:rPr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A6084"/>
    <w:pPr>
      <w:spacing w:before="0" w:after="0"/>
      <w:ind w:left="560"/>
    </w:pPr>
    <w:rPr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A6084"/>
    <w:pPr>
      <w:spacing w:before="0" w:after="0"/>
      <w:ind w:left="8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A6084"/>
    <w:pPr>
      <w:spacing w:before="0" w:after="0"/>
      <w:ind w:left="11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A6084"/>
    <w:pPr>
      <w:spacing w:before="0" w:after="0"/>
      <w:ind w:left="14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A6084"/>
    <w:pPr>
      <w:spacing w:before="0" w:after="0"/>
      <w:ind w:left="168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A6084"/>
    <w:pPr>
      <w:spacing w:before="0" w:after="0"/>
      <w:ind w:left="196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A6084"/>
    <w:pPr>
      <w:spacing w:before="0" w:after="0"/>
      <w:ind w:left="224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E3FCA"/>
  </w:style>
  <w:style w:type="paragraph" w:styleId="NormalWeb">
    <w:name w:val="Normal (Web)"/>
    <w:basedOn w:val="Normal"/>
    <w:uiPriority w:val="99"/>
    <w:semiHidden/>
    <w:unhideWhenUsed/>
    <w:rsid w:val="001B1FD7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izhengxing/Library/Containers/com.microsoft.Word/Data/Library/Caches/1033/TM02835058/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50DFF5F-2D32-4940-A14B-D704D04AB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674</TotalTime>
  <Pages>21</Pages>
  <Words>2714</Words>
  <Characters>15474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Zhengxing Li</dc:creator>
  <cp:keywords/>
  <dc:description/>
  <cp:lastModifiedBy>Zhengxing Li</cp:lastModifiedBy>
  <cp:revision>72</cp:revision>
  <dcterms:created xsi:type="dcterms:W3CDTF">2016-12-16T12:18:00Z</dcterms:created>
  <dcterms:modified xsi:type="dcterms:W3CDTF">2017-04-28T09:28:00Z</dcterms:modified>
</cp:coreProperties>
</file>